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DEF" w:rsidRDefault="002C1AF0" w:rsidP="00D15422">
      <w:pPr>
        <w:rPr>
          <w:b/>
          <w:color w:val="1F497D" w:themeColor="text2"/>
        </w:rPr>
      </w:pPr>
      <w:r>
        <w:rPr>
          <w:b/>
          <w:color w:val="1F497D" w:themeColor="text2"/>
        </w:rPr>
        <w:t>ASB</w:t>
      </w:r>
      <w:r w:rsidR="002F4DEF" w:rsidRPr="00CC7376">
        <w:rPr>
          <w:b/>
          <w:color w:val="1F497D" w:themeColor="text2"/>
        </w:rPr>
        <w:t xml:space="preserve"> </w:t>
      </w:r>
      <w:proofErr w:type="spellStart"/>
      <w:r w:rsidR="002F4DEF" w:rsidRPr="00CC7376">
        <w:rPr>
          <w:b/>
          <w:color w:val="1F497D" w:themeColor="text2"/>
        </w:rPr>
        <w:t>db</w:t>
      </w:r>
      <w:proofErr w:type="spellEnd"/>
      <w:r w:rsidR="002F4DEF" w:rsidRPr="00CC7376">
        <w:rPr>
          <w:b/>
          <w:color w:val="1F497D" w:themeColor="text2"/>
        </w:rPr>
        <w:t xml:space="preserve"> specifications</w:t>
      </w:r>
    </w:p>
    <w:p w:rsidR="00CC7376" w:rsidRDefault="00CC7376" w:rsidP="00D15422">
      <w:pPr>
        <w:rPr>
          <w:b/>
          <w:color w:val="1F497D" w:themeColor="text2"/>
        </w:rPr>
      </w:pPr>
      <w:r>
        <w:rPr>
          <w:b/>
          <w:color w:val="1F497D" w:themeColor="text2"/>
        </w:rPr>
        <w:t>(</w:t>
      </w:r>
      <w:r w:rsidR="004A389C">
        <w:rPr>
          <w:b/>
          <w:color w:val="1F497D" w:themeColor="text2"/>
        </w:rPr>
        <w:t xml:space="preserve">Correct </w:t>
      </w:r>
      <w:r>
        <w:rPr>
          <w:b/>
          <w:color w:val="1F497D" w:themeColor="text2"/>
        </w:rPr>
        <w:t>as at 31/03/2016)</w:t>
      </w:r>
    </w:p>
    <w:p w:rsidR="00CC7376" w:rsidRPr="00CC7376" w:rsidRDefault="00CC7376" w:rsidP="00D15422">
      <w:pPr>
        <w:rPr>
          <w:b/>
          <w:color w:val="1F497D" w:themeColor="text2"/>
        </w:rPr>
      </w:pPr>
      <w:r>
        <w:rPr>
          <w:b/>
          <w:color w:val="1F497D" w:themeColor="text2"/>
        </w:rPr>
        <w:t>By Alan Thompson</w:t>
      </w:r>
    </w:p>
    <w:p w:rsidR="002F4DEF" w:rsidRPr="00CC7376" w:rsidRDefault="002F4DEF" w:rsidP="00D15422">
      <w:pPr>
        <w:rPr>
          <w:b/>
          <w:color w:val="4F81BD" w:themeColor="accent1"/>
        </w:rPr>
      </w:pPr>
      <w:r w:rsidRPr="00CC7376">
        <w:rPr>
          <w:b/>
          <w:color w:val="4F81BD" w:themeColor="accent1"/>
        </w:rPr>
        <w:t>Technology and locations</w:t>
      </w:r>
    </w:p>
    <w:p w:rsidR="000B2991" w:rsidRPr="000B2991" w:rsidRDefault="002F4DEF" w:rsidP="00D15422">
      <w:pPr>
        <w:pStyle w:val="ListParagraph"/>
        <w:numPr>
          <w:ilvl w:val="0"/>
          <w:numId w:val="1"/>
        </w:numPr>
      </w:pPr>
      <w:r w:rsidRPr="00CC7376">
        <w:rPr>
          <w:color w:val="4F81BD" w:themeColor="accent1"/>
        </w:rPr>
        <w:t xml:space="preserve">Front-end: MS Access 2003 </w:t>
      </w:r>
    </w:p>
    <w:p w:rsidR="00CC7376" w:rsidRDefault="002F4DEF" w:rsidP="00D15422">
      <w:pPr>
        <w:pStyle w:val="ListParagraph"/>
      </w:pPr>
      <w:r>
        <w:t>(</w:t>
      </w:r>
      <w:proofErr w:type="gramStart"/>
      <w:r w:rsidRPr="00CC7376">
        <w:rPr>
          <w:u w:val="single"/>
        </w:rPr>
        <w:t>do</w:t>
      </w:r>
      <w:proofErr w:type="gramEnd"/>
      <w:r w:rsidRPr="00CC7376">
        <w:rPr>
          <w:u w:val="single"/>
        </w:rPr>
        <w:t xml:space="preserve"> not</w:t>
      </w:r>
      <w:r>
        <w:t xml:space="preserve"> upgrade to 2010 </w:t>
      </w:r>
      <w:proofErr w:type="spellStart"/>
      <w:r>
        <w:t>etc</w:t>
      </w:r>
      <w:proofErr w:type="spellEnd"/>
      <w:r w:rsidR="00CC7376">
        <w:t>, no need as should be developed easily in ASP.net/MVC/C# or other system from ICT</w:t>
      </w:r>
      <w:r>
        <w:t xml:space="preserve">).  </w:t>
      </w:r>
    </w:p>
    <w:p w:rsidR="00CC7376" w:rsidRDefault="00CC7376" w:rsidP="00D15422">
      <w:pPr>
        <w:pStyle w:val="ListParagraph"/>
      </w:pPr>
    </w:p>
    <w:p w:rsidR="000B2991" w:rsidRPr="000B2991" w:rsidRDefault="00CC7376" w:rsidP="00D15422">
      <w:pPr>
        <w:pStyle w:val="ListParagraph"/>
        <w:numPr>
          <w:ilvl w:val="0"/>
          <w:numId w:val="1"/>
        </w:numPr>
      </w:pPr>
      <w:r>
        <w:rPr>
          <w:color w:val="4F81BD" w:themeColor="accent1"/>
        </w:rPr>
        <w:t xml:space="preserve">Front-end </w:t>
      </w:r>
      <w:r w:rsidRPr="00CC7376">
        <w:rPr>
          <w:color w:val="4F81BD" w:themeColor="accent1"/>
        </w:rPr>
        <w:t xml:space="preserve">Location:  </w:t>
      </w:r>
      <w:r w:rsidR="002C1AF0" w:rsidRPr="002C1AF0">
        <w:rPr>
          <w:color w:val="4F81BD" w:themeColor="accent1"/>
        </w:rPr>
        <w:t>K:\ASB_Database</w:t>
      </w:r>
      <w:r w:rsidR="002C1AF0">
        <w:rPr>
          <w:color w:val="4F81BD" w:themeColor="accent1"/>
        </w:rPr>
        <w:t>\</w:t>
      </w:r>
      <w:r w:rsidR="002C1AF0" w:rsidRPr="002C1AF0">
        <w:rPr>
          <w:color w:val="4F81BD" w:themeColor="accent1"/>
        </w:rPr>
        <w:t>ASB Database</w:t>
      </w:r>
    </w:p>
    <w:p w:rsidR="002F4DEF" w:rsidRDefault="002F4DEF" w:rsidP="00D15422">
      <w:pPr>
        <w:pStyle w:val="ListParagraph"/>
      </w:pPr>
      <w:r>
        <w:t>(</w:t>
      </w:r>
      <w:r w:rsidR="002C1AF0">
        <w:t>K</w:t>
      </w:r>
      <w:r>
        <w:t xml:space="preserve"> being the </w:t>
      </w:r>
      <w:r w:rsidR="002C1AF0">
        <w:t>Common</w:t>
      </w:r>
      <w:r>
        <w:t xml:space="preserve"> drive</w:t>
      </w:r>
      <w:r w:rsidR="00CC7376">
        <w:t xml:space="preserve">, no need to change the </w:t>
      </w:r>
      <w:r w:rsidR="002C1AF0">
        <w:t xml:space="preserve">name or add the </w:t>
      </w:r>
      <w:r w:rsidR="00CC7376">
        <w:t>version simply copy over this one</w:t>
      </w:r>
      <w:r>
        <w:t>)</w:t>
      </w:r>
    </w:p>
    <w:p w:rsidR="00CC7376" w:rsidRDefault="002C1AF0" w:rsidP="00D15422">
      <w:pPr>
        <w:pStyle w:val="ListParagraph"/>
      </w:pPr>
      <w:r>
        <w:rPr>
          <w:noProof/>
          <w:lang w:eastAsia="en-GB"/>
        </w:rPr>
        <w:drawing>
          <wp:inline distT="0" distB="0" distL="0" distR="0" wp14:anchorId="0BD11662" wp14:editId="2B2D8492">
            <wp:extent cx="5071274" cy="2120510"/>
            <wp:effectExtent l="152400" t="152400" r="358140"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3693" b="37441"/>
                    <a:stretch/>
                  </pic:blipFill>
                  <pic:spPr bwMode="auto">
                    <a:xfrm>
                      <a:off x="0" y="0"/>
                      <a:ext cx="5071274" cy="2120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C7376" w:rsidRDefault="00CC7376" w:rsidP="00D15422">
      <w:pPr>
        <w:pStyle w:val="ListParagraph"/>
        <w:numPr>
          <w:ilvl w:val="0"/>
          <w:numId w:val="1"/>
        </w:numPr>
        <w:rPr>
          <w:color w:val="4F81BD" w:themeColor="accent1"/>
        </w:rPr>
      </w:pPr>
      <w:r w:rsidRPr="00CC7376">
        <w:rPr>
          <w:color w:val="4F81BD" w:themeColor="accent1"/>
        </w:rPr>
        <w:t xml:space="preserve">Back-end: </w:t>
      </w:r>
      <w:proofErr w:type="spellStart"/>
      <w:r w:rsidRPr="00CC7376">
        <w:rPr>
          <w:color w:val="4F81BD" w:themeColor="accent1"/>
        </w:rPr>
        <w:t>Sql</w:t>
      </w:r>
      <w:proofErr w:type="spellEnd"/>
      <w:r w:rsidRPr="00CC7376">
        <w:rPr>
          <w:color w:val="4F81BD" w:themeColor="accent1"/>
        </w:rPr>
        <w:t xml:space="preserve"> Server &gt; ohg2k5sql01 &gt; mark &gt; </w:t>
      </w:r>
      <w:proofErr w:type="spellStart"/>
      <w:r w:rsidR="002C1AF0">
        <w:rPr>
          <w:color w:val="4F81BD" w:themeColor="accent1"/>
        </w:rPr>
        <w:t>asb</w:t>
      </w:r>
      <w:proofErr w:type="spellEnd"/>
      <w:r w:rsidRPr="00CC7376">
        <w:rPr>
          <w:color w:val="4F81BD" w:themeColor="accent1"/>
        </w:rPr>
        <w:t>% prefixed tables, views etc.</w:t>
      </w:r>
    </w:p>
    <w:p w:rsidR="009D1854" w:rsidRPr="002C1AF0" w:rsidRDefault="009D1854" w:rsidP="00D15422">
      <w:pPr>
        <w:pStyle w:val="ListParagraph"/>
        <w:rPr>
          <w:color w:val="4F81BD" w:themeColor="accent1"/>
        </w:rPr>
      </w:pPr>
      <w:r>
        <w:rPr>
          <w:noProof/>
          <w:lang w:eastAsia="en-GB"/>
        </w:rPr>
        <w:drawing>
          <wp:inline distT="0" distB="0" distL="0" distR="0" wp14:anchorId="7E07A456" wp14:editId="07597C50">
            <wp:extent cx="3267075" cy="203835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0841" b="39423"/>
                    <a:stretch/>
                  </pic:blipFill>
                  <pic:spPr bwMode="auto">
                    <a:xfrm>
                      <a:off x="0" y="0"/>
                      <a:ext cx="3267075" cy="2038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D1854" w:rsidRDefault="009D1854" w:rsidP="00D15422">
      <w:pPr>
        <w:pStyle w:val="ListParagraph"/>
        <w:ind w:left="0"/>
        <w:rPr>
          <w:color w:val="4F81BD" w:themeColor="accent1"/>
        </w:rPr>
      </w:pPr>
      <w:r>
        <w:rPr>
          <w:color w:val="4F81BD" w:themeColor="accent1"/>
        </w:rPr>
        <w:t>Main tables you need are</w:t>
      </w:r>
      <w:r w:rsidR="000B2991">
        <w:rPr>
          <w:color w:val="4F81BD" w:themeColor="accent1"/>
        </w:rPr>
        <w:t>:</w:t>
      </w:r>
    </w:p>
    <w:p w:rsidR="000B2991" w:rsidRDefault="000B2991" w:rsidP="00D15422">
      <w:pPr>
        <w:pStyle w:val="ListParagraph"/>
        <w:ind w:left="0"/>
        <w:rPr>
          <w:color w:val="4F81BD" w:themeColor="accent1"/>
        </w:rPr>
      </w:pPr>
    </w:p>
    <w:p w:rsidR="009D1854" w:rsidRDefault="009D1854" w:rsidP="00D15422">
      <w:pPr>
        <w:pStyle w:val="ListParagraph"/>
        <w:ind w:left="0"/>
      </w:pPr>
      <w:r>
        <w:rPr>
          <w:color w:val="4F81BD" w:themeColor="accent1"/>
        </w:rPr>
        <w:t xml:space="preserve">3.1) </w:t>
      </w:r>
      <w:proofErr w:type="spellStart"/>
      <w:r w:rsidR="002C1AF0">
        <w:rPr>
          <w:color w:val="4F81BD" w:themeColor="accent1"/>
        </w:rPr>
        <w:t>asbCase</w:t>
      </w:r>
      <w:proofErr w:type="spellEnd"/>
      <w:r>
        <w:rPr>
          <w:color w:val="4F81BD" w:themeColor="accent1"/>
        </w:rPr>
        <w:t xml:space="preserve"> </w:t>
      </w:r>
      <w:r w:rsidRPr="000B2991">
        <w:t>– this is</w:t>
      </w:r>
      <w:r w:rsidR="002C1AF0">
        <w:t xml:space="preserve"> the main ‘single’ record for an </w:t>
      </w:r>
      <w:proofErr w:type="spellStart"/>
      <w:r w:rsidR="002C1AF0">
        <w:t>asb</w:t>
      </w:r>
      <w:proofErr w:type="spellEnd"/>
      <w:r w:rsidR="002C1AF0">
        <w:t xml:space="preserve"> case </w:t>
      </w:r>
      <w:r w:rsidRPr="000B2991">
        <w:t xml:space="preserve">and is continuous throughout the management of the </w:t>
      </w:r>
      <w:proofErr w:type="spellStart"/>
      <w:r w:rsidR="002C1AF0">
        <w:t>asb</w:t>
      </w:r>
      <w:proofErr w:type="spellEnd"/>
      <w:r w:rsidR="002C1AF0">
        <w:t xml:space="preserve"> complaint.</w:t>
      </w:r>
    </w:p>
    <w:p w:rsidR="002C1AF0" w:rsidRDefault="002C1AF0" w:rsidP="00D15422">
      <w:pPr>
        <w:pStyle w:val="ListParagraph"/>
      </w:pPr>
    </w:p>
    <w:p w:rsidR="002C1AF0" w:rsidRDefault="002C1AF0" w:rsidP="00D15422">
      <w:pPr>
        <w:pStyle w:val="ListParagraph"/>
        <w:ind w:left="0"/>
      </w:pPr>
      <w:r>
        <w:rPr>
          <w:noProof/>
          <w:lang w:eastAsia="en-GB"/>
        </w:rPr>
        <w:lastRenderedPageBreak/>
        <w:drawing>
          <wp:inline distT="0" distB="0" distL="0" distR="0" wp14:anchorId="289DC92A" wp14:editId="6DA000ED">
            <wp:extent cx="5750560" cy="3134621"/>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2" cy="3136007"/>
                    </a:xfrm>
                    <a:prstGeom prst="rect">
                      <a:avLst/>
                    </a:prstGeom>
                  </pic:spPr>
                </pic:pic>
              </a:graphicData>
            </a:graphic>
          </wp:inline>
        </w:drawing>
      </w:r>
    </w:p>
    <w:p w:rsidR="002C1AF0" w:rsidRPr="000B2991" w:rsidRDefault="002C1AF0" w:rsidP="00D15422">
      <w:pPr>
        <w:pStyle w:val="ListParagraph"/>
      </w:pPr>
    </w:p>
    <w:p w:rsidR="009D1854" w:rsidRDefault="009D1854" w:rsidP="00D15422">
      <w:pPr>
        <w:pStyle w:val="ListParagraph"/>
        <w:ind w:left="0"/>
        <w:rPr>
          <w:color w:val="4F81BD" w:themeColor="accent1"/>
        </w:rPr>
      </w:pPr>
    </w:p>
    <w:p w:rsidR="003C4DB6" w:rsidRDefault="009D1854" w:rsidP="00D15422">
      <w:pPr>
        <w:pStyle w:val="ListParagraph"/>
        <w:ind w:left="0"/>
      </w:pPr>
      <w:r>
        <w:rPr>
          <w:color w:val="4F81BD" w:themeColor="accent1"/>
        </w:rPr>
        <w:t xml:space="preserve">3.2) </w:t>
      </w:r>
      <w:proofErr w:type="spellStart"/>
      <w:r w:rsidR="002C1AF0">
        <w:rPr>
          <w:color w:val="4F81BD" w:themeColor="accent1"/>
        </w:rPr>
        <w:t>asbAction</w:t>
      </w:r>
      <w:proofErr w:type="spellEnd"/>
      <w:r>
        <w:rPr>
          <w:color w:val="4F81BD" w:themeColor="accent1"/>
        </w:rPr>
        <w:t xml:space="preserve"> </w:t>
      </w:r>
      <w:r w:rsidRPr="000B2991">
        <w:t xml:space="preserve">– </w:t>
      </w:r>
      <w:r w:rsidR="002C1AF0">
        <w:t>the main ASB actions taken table.  Utilised extensively by the team to add case reviews, letters, visits and other important details.</w:t>
      </w:r>
    </w:p>
    <w:p w:rsidR="002C1AF0" w:rsidRDefault="002C1AF0" w:rsidP="00D15422">
      <w:pPr>
        <w:pStyle w:val="ListParagraph"/>
      </w:pPr>
    </w:p>
    <w:p w:rsidR="002C1AF0" w:rsidRDefault="002C1AF0" w:rsidP="00D15422">
      <w:pPr>
        <w:pStyle w:val="ListParagraph"/>
        <w:ind w:left="0"/>
      </w:pPr>
      <w:r w:rsidRPr="002C1AF0">
        <w:rPr>
          <w:color w:val="4F81BD" w:themeColor="accent1"/>
        </w:rPr>
        <w:t xml:space="preserve">3.3) </w:t>
      </w:r>
      <w:proofErr w:type="spellStart"/>
      <w:r w:rsidRPr="002C1AF0">
        <w:rPr>
          <w:color w:val="4F81BD" w:themeColor="accent1"/>
        </w:rPr>
        <w:t>asbPerson</w:t>
      </w:r>
      <w:proofErr w:type="spellEnd"/>
      <w:r>
        <w:t xml:space="preserve"> – Note this is NOT the user who is an OH AD granted user to open and use the db.  It is the ‘Person’ who is relevant to the case, so Perpetrator, Victim and Other party – such as police.</w:t>
      </w:r>
    </w:p>
    <w:p w:rsidR="002C1AF0" w:rsidRPr="002C1AF0" w:rsidRDefault="002C1AF0" w:rsidP="00D15422">
      <w:pPr>
        <w:pStyle w:val="ListParagraph"/>
        <w:ind w:left="0"/>
        <w:rPr>
          <w:color w:val="FF0000"/>
        </w:rPr>
      </w:pPr>
      <w:r w:rsidRPr="002C1AF0">
        <w:rPr>
          <w:color w:val="FF0000"/>
        </w:rPr>
        <w:t xml:space="preserve">Please note the </w:t>
      </w:r>
      <w:proofErr w:type="spellStart"/>
      <w:r w:rsidRPr="002C1AF0">
        <w:rPr>
          <w:color w:val="FF0000"/>
        </w:rPr>
        <w:t>uh_ref</w:t>
      </w:r>
      <w:proofErr w:type="spellEnd"/>
      <w:r w:rsidRPr="002C1AF0">
        <w:rPr>
          <w:color w:val="FF0000"/>
        </w:rPr>
        <w:t xml:space="preserve"> is relational to UH, why </w:t>
      </w:r>
      <w:proofErr w:type="gramStart"/>
      <w:r w:rsidRPr="002C1AF0">
        <w:rPr>
          <w:color w:val="FF0000"/>
        </w:rPr>
        <w:t>are</w:t>
      </w:r>
      <w:proofErr w:type="gramEnd"/>
      <w:r w:rsidRPr="002C1AF0">
        <w:rPr>
          <w:color w:val="FF0000"/>
        </w:rPr>
        <w:t xml:space="preserve"> there NULLs? This is because the </w:t>
      </w:r>
      <w:proofErr w:type="spellStart"/>
      <w:r w:rsidRPr="002C1AF0">
        <w:rPr>
          <w:color w:val="FF0000"/>
        </w:rPr>
        <w:t>person_id</w:t>
      </w:r>
      <w:proofErr w:type="spellEnd"/>
      <w:r w:rsidRPr="002C1AF0">
        <w:rPr>
          <w:color w:val="FF0000"/>
        </w:rPr>
        <w:t xml:space="preserve"> is filled and this is a </w:t>
      </w:r>
      <w:proofErr w:type="gramStart"/>
      <w:r w:rsidRPr="002C1AF0">
        <w:rPr>
          <w:color w:val="FF0000"/>
        </w:rPr>
        <w:t>non</w:t>
      </w:r>
      <w:proofErr w:type="gramEnd"/>
      <w:r w:rsidRPr="002C1AF0">
        <w:rPr>
          <w:color w:val="FF0000"/>
        </w:rPr>
        <w:t xml:space="preserve"> UH person, </w:t>
      </w:r>
      <w:proofErr w:type="spellStart"/>
      <w:r w:rsidRPr="002C1AF0">
        <w:rPr>
          <w:color w:val="FF0000"/>
        </w:rPr>
        <w:t>ie</w:t>
      </w:r>
      <w:proofErr w:type="spellEnd"/>
      <w:r w:rsidRPr="002C1AF0">
        <w:rPr>
          <w:color w:val="FF0000"/>
        </w:rPr>
        <w:t xml:space="preserve"> Police, or some agency of some kind.</w:t>
      </w:r>
      <w:r>
        <w:rPr>
          <w:color w:val="FF0000"/>
        </w:rPr>
        <w:t xml:space="preserve">  This is an important fact.</w:t>
      </w:r>
    </w:p>
    <w:p w:rsidR="002C1AF0" w:rsidRDefault="002C1AF0" w:rsidP="00D15422">
      <w:pPr>
        <w:pStyle w:val="ListParagraph"/>
      </w:pPr>
    </w:p>
    <w:p w:rsidR="002C1AF0" w:rsidRPr="000B2991" w:rsidRDefault="002C1AF0" w:rsidP="00D15422">
      <w:pPr>
        <w:pStyle w:val="ListParagraph"/>
        <w:ind w:left="0"/>
      </w:pPr>
      <w:r>
        <w:rPr>
          <w:noProof/>
          <w:lang w:eastAsia="en-GB"/>
        </w:rPr>
        <w:drawing>
          <wp:inline distT="0" distB="0" distL="0" distR="0" wp14:anchorId="5ED70EA4" wp14:editId="7C7D6ABC">
            <wp:extent cx="6306294" cy="34375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8314" cy="3438652"/>
                    </a:xfrm>
                    <a:prstGeom prst="rect">
                      <a:avLst/>
                    </a:prstGeom>
                  </pic:spPr>
                </pic:pic>
              </a:graphicData>
            </a:graphic>
          </wp:inline>
        </w:drawing>
      </w:r>
    </w:p>
    <w:p w:rsidR="009D1854" w:rsidRDefault="009D1854" w:rsidP="00D15422">
      <w:pPr>
        <w:pStyle w:val="ListParagraph"/>
        <w:rPr>
          <w:color w:val="4F81BD" w:themeColor="accent1"/>
        </w:rPr>
      </w:pPr>
    </w:p>
    <w:p w:rsidR="009D1854" w:rsidRPr="00D15422" w:rsidRDefault="009D1854" w:rsidP="00D15422">
      <w:pPr>
        <w:pStyle w:val="ListParagraph"/>
        <w:ind w:left="0"/>
      </w:pPr>
      <w:r w:rsidRPr="000B2991">
        <w:rPr>
          <w:b/>
        </w:rPr>
        <w:t>You should note</w:t>
      </w:r>
      <w:r w:rsidRPr="000B2991">
        <w:t xml:space="preserve"> this </w:t>
      </w:r>
      <w:proofErr w:type="spellStart"/>
      <w:r w:rsidRPr="000B2991">
        <w:t>sql</w:t>
      </w:r>
      <w:proofErr w:type="spellEnd"/>
      <w:r w:rsidRPr="000B2991">
        <w:t xml:space="preserve"> back-end is quite badly designed in the sense of normal form.  It is not in 3NF </w:t>
      </w:r>
      <w:r w:rsidR="002C1AF0">
        <w:t>(3</w:t>
      </w:r>
      <w:r w:rsidR="002C1AF0" w:rsidRPr="002C1AF0">
        <w:rPr>
          <w:vertAlign w:val="superscript"/>
        </w:rPr>
        <w:t>rd</w:t>
      </w:r>
      <w:r w:rsidR="002C1AF0">
        <w:t xml:space="preserve"> Normal Form) </w:t>
      </w:r>
      <w:r w:rsidRPr="000B2991">
        <w:t xml:space="preserve">and is quite </w:t>
      </w:r>
      <w:proofErr w:type="spellStart"/>
      <w:r w:rsidRPr="000B2991">
        <w:t>denormalized</w:t>
      </w:r>
      <w:proofErr w:type="spellEnd"/>
      <w:r w:rsidRPr="000B2991">
        <w:t xml:space="preserve"> really.  There are also some hard coded lookups in the access </w:t>
      </w:r>
      <w:proofErr w:type="spellStart"/>
      <w:r w:rsidRPr="000B2991">
        <w:t>db</w:t>
      </w:r>
      <w:proofErr w:type="spellEnd"/>
      <w:r w:rsidRPr="000B2991">
        <w:t xml:space="preserve"> itself, which when found have been replaced with </w:t>
      </w:r>
      <w:proofErr w:type="spellStart"/>
      <w:r w:rsidRPr="000B2991">
        <w:t>sql</w:t>
      </w:r>
      <w:proofErr w:type="spellEnd"/>
      <w:r w:rsidRPr="000B2991">
        <w:t xml:space="preserve"> controlling tables. However, not done fully due to the fact this was only a temporary solution.</w:t>
      </w:r>
      <w:r w:rsidR="00C95F4B" w:rsidRPr="000B2991">
        <w:t xml:space="preserve"> For example we should not see ‘</w:t>
      </w:r>
      <w:r w:rsidR="002C1AF0">
        <w:t>Perpetrator</w:t>
      </w:r>
      <w:r w:rsidR="00C95F4B" w:rsidRPr="000B2991">
        <w:t xml:space="preserve">’ in the </w:t>
      </w:r>
      <w:proofErr w:type="spellStart"/>
      <w:r w:rsidR="002C1AF0">
        <w:t>person_type</w:t>
      </w:r>
      <w:proofErr w:type="spellEnd"/>
      <w:r w:rsidR="00C95F4B" w:rsidRPr="000B2991">
        <w:t xml:space="preserve"> field</w:t>
      </w:r>
      <w:r w:rsidR="002C1AF0">
        <w:t xml:space="preserve"> shown </w:t>
      </w:r>
      <w:r w:rsidR="00D15422">
        <w:t>above</w:t>
      </w:r>
      <w:r w:rsidR="00C95F4B" w:rsidRPr="000B2991">
        <w:t xml:space="preserve">.  In </w:t>
      </w:r>
      <w:r w:rsidR="002C1AF0">
        <w:t>3NF</w:t>
      </w:r>
      <w:r w:rsidR="000B2991">
        <w:t>, this should be a 1, 2, 3 etc.</w:t>
      </w:r>
    </w:p>
    <w:p w:rsidR="00CC7376" w:rsidRPr="000B2991" w:rsidRDefault="00CC7376" w:rsidP="00D15422">
      <w:pPr>
        <w:pStyle w:val="ListParagraph"/>
        <w:numPr>
          <w:ilvl w:val="0"/>
          <w:numId w:val="1"/>
        </w:numPr>
        <w:ind w:left="360"/>
        <w:rPr>
          <w:color w:val="4F81BD" w:themeColor="accent1"/>
        </w:rPr>
      </w:pPr>
      <w:r>
        <w:rPr>
          <w:color w:val="4F81BD" w:themeColor="accent1"/>
        </w:rPr>
        <w:lastRenderedPageBreak/>
        <w:t>New developm</w:t>
      </w:r>
      <w:r w:rsidR="000B2991">
        <w:rPr>
          <w:color w:val="4F81BD" w:themeColor="accent1"/>
        </w:rPr>
        <w:t>ent work on the access database or amendments, fixes and admin changes.</w:t>
      </w:r>
    </w:p>
    <w:p w:rsidR="004A389C" w:rsidRDefault="00CC7376" w:rsidP="00D15422">
      <w:r>
        <w:t xml:space="preserve">To develop, copy the </w:t>
      </w:r>
      <w:proofErr w:type="spellStart"/>
      <w:r>
        <w:t>db</w:t>
      </w:r>
      <w:proofErr w:type="spellEnd"/>
      <w:r>
        <w:t xml:space="preserve"> below to your local machine and make changes. Tip – you may find you open the </w:t>
      </w:r>
      <w:proofErr w:type="spellStart"/>
      <w:r>
        <w:t>db</w:t>
      </w:r>
      <w:proofErr w:type="spellEnd"/>
      <w:r>
        <w:t xml:space="preserve"> and it says ‘read only’ whereby you could not amend the </w:t>
      </w:r>
      <w:proofErr w:type="spellStart"/>
      <w:r>
        <w:t>vba</w:t>
      </w:r>
      <w:proofErr w:type="spellEnd"/>
      <w:r>
        <w:t>/forms etc.  However, if you make another copy of this file on your pc, the 2</w:t>
      </w:r>
      <w:r w:rsidRPr="00CC7376">
        <w:rPr>
          <w:vertAlign w:val="superscript"/>
        </w:rPr>
        <w:t>nd</w:t>
      </w:r>
      <w:r>
        <w:t xml:space="preserve"> copy will allow write access to make your changes.</w:t>
      </w:r>
    </w:p>
    <w:p w:rsidR="002F4DEF" w:rsidRDefault="00D15422" w:rsidP="00D15422">
      <w:r>
        <w:rPr>
          <w:noProof/>
          <w:lang w:eastAsia="en-GB"/>
        </w:rPr>
        <w:drawing>
          <wp:inline distT="0" distB="0" distL="0" distR="0" wp14:anchorId="7FD72F40" wp14:editId="50E626EF">
            <wp:extent cx="6645910" cy="3389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389630"/>
                    </a:xfrm>
                    <a:prstGeom prst="rect">
                      <a:avLst/>
                    </a:prstGeom>
                  </pic:spPr>
                </pic:pic>
              </a:graphicData>
            </a:graphic>
          </wp:inline>
        </w:drawing>
      </w:r>
    </w:p>
    <w:p w:rsidR="004A389C" w:rsidRPr="000B2991" w:rsidRDefault="004A389C" w:rsidP="00D15422">
      <w:pPr>
        <w:pStyle w:val="ListParagraph"/>
        <w:ind w:left="0"/>
      </w:pPr>
      <w:r w:rsidRPr="000B2991">
        <w:t xml:space="preserve">NB: you should ignore all the other files here unless stated.  That is for the team alone.  You should however, ensure that there are not multiple versions of the </w:t>
      </w:r>
      <w:proofErr w:type="spellStart"/>
      <w:r w:rsidRPr="000B2991">
        <w:t>db</w:t>
      </w:r>
      <w:proofErr w:type="spellEnd"/>
      <w:r w:rsidRPr="000B2991">
        <w:t xml:space="preserve"> on this drive.</w:t>
      </w:r>
      <w:r w:rsidR="00D15422">
        <w:t xml:space="preserve">  The ASB </w:t>
      </w:r>
      <w:proofErr w:type="spellStart"/>
      <w:r w:rsidR="00D15422">
        <w:t>db</w:t>
      </w:r>
      <w:proofErr w:type="spellEnd"/>
      <w:r w:rsidR="00D15422">
        <w:t xml:space="preserve"> in particular is prone to having multiple non-actual version here.  So a tidy up every 6 months should remove the non-actual one.  </w:t>
      </w:r>
    </w:p>
    <w:p w:rsidR="004A389C" w:rsidRPr="004A389C" w:rsidRDefault="004A389C" w:rsidP="00D15422">
      <w:pPr>
        <w:pStyle w:val="ListParagraph"/>
        <w:rPr>
          <w:color w:val="4F81BD" w:themeColor="accent1"/>
        </w:rPr>
      </w:pPr>
    </w:p>
    <w:p w:rsidR="002F4DEF" w:rsidRPr="00CC7376" w:rsidRDefault="002F4DEF" w:rsidP="00D15422">
      <w:pPr>
        <w:pStyle w:val="ListParagraph"/>
        <w:numPr>
          <w:ilvl w:val="0"/>
          <w:numId w:val="1"/>
        </w:numPr>
        <w:ind w:left="360"/>
        <w:rPr>
          <w:color w:val="4F81BD" w:themeColor="accent1"/>
        </w:rPr>
      </w:pPr>
      <w:r w:rsidRPr="00CC7376">
        <w:rPr>
          <w:color w:val="4F81BD" w:themeColor="accent1"/>
        </w:rPr>
        <w:t xml:space="preserve">Script: </w:t>
      </w:r>
      <w:r w:rsidR="00CC7376" w:rsidRPr="00CC7376">
        <w:rPr>
          <w:color w:val="4F81BD" w:themeColor="accent1"/>
        </w:rPr>
        <w:t>VBA</w:t>
      </w:r>
    </w:p>
    <w:p w:rsidR="00CC7376" w:rsidRPr="00CC7376" w:rsidRDefault="00CC7376" w:rsidP="00D15422">
      <w:r w:rsidRPr="00CC7376">
        <w:t xml:space="preserve">To develop the VBA – on the local copy, </w:t>
      </w:r>
    </w:p>
    <w:p w:rsidR="00CC7376" w:rsidRDefault="00CC7376" w:rsidP="00D15422">
      <w:r w:rsidRPr="00CC7376">
        <w:t xml:space="preserve">Updating the live access </w:t>
      </w:r>
      <w:proofErr w:type="spellStart"/>
      <w:r w:rsidRPr="00CC7376">
        <w:t>db</w:t>
      </w:r>
      <w:proofErr w:type="spellEnd"/>
      <w:r w:rsidRPr="00CC7376">
        <w:t xml:space="preserve">: Copy across and overwrite the file on the corporate drive, inform </w:t>
      </w:r>
      <w:r w:rsidR="00D15422">
        <w:t>the ASB</w:t>
      </w:r>
      <w:r w:rsidRPr="00CC7376">
        <w:t xml:space="preserve"> team and ask them to get out of the </w:t>
      </w:r>
      <w:proofErr w:type="spellStart"/>
      <w:r w:rsidRPr="00CC7376">
        <w:t>db</w:t>
      </w:r>
      <w:proofErr w:type="spellEnd"/>
      <w:r w:rsidRPr="00CC7376">
        <w:t>, or it will NOT copy across anyway.</w:t>
      </w:r>
    </w:p>
    <w:p w:rsidR="00D15422" w:rsidRPr="00CC7376" w:rsidRDefault="00D15422" w:rsidP="00D15422">
      <w:pPr>
        <w:pStyle w:val="ListParagraph"/>
        <w:ind w:left="0"/>
      </w:pPr>
      <w:r>
        <w:t xml:space="preserve">Note: the VBA is pretty straight forward – if you can do VBA so this specification is NOT going into any tutorial on updating or amending current VBA.  It is however a fact that any </w:t>
      </w:r>
      <w:proofErr w:type="spellStart"/>
      <w:r>
        <w:t>sql</w:t>
      </w:r>
      <w:proofErr w:type="spellEnd"/>
      <w:r>
        <w:t xml:space="preserve"> insertion of form data via this front-end of access – will require a fair bit of VBA to be replicated for the new aspect.</w:t>
      </w:r>
    </w:p>
    <w:p w:rsidR="004A389C" w:rsidRDefault="00CC7376" w:rsidP="00D15422">
      <w:r w:rsidRPr="00CC7376">
        <w:rPr>
          <w:b/>
          <w:u w:val="single"/>
        </w:rPr>
        <w:t xml:space="preserve">ENSURE </w:t>
      </w:r>
      <w:r>
        <w:t>you take a backup of the live one just in case before you overwrite, or if you have made changes that affect the live system, you will need to replace your defect copy with the original, then redevelop to fix improper changes.</w:t>
      </w:r>
    </w:p>
    <w:p w:rsidR="00D15422" w:rsidRDefault="004A389C" w:rsidP="00D15422">
      <w:pPr>
        <w:pStyle w:val="ListParagraph"/>
        <w:numPr>
          <w:ilvl w:val="0"/>
          <w:numId w:val="1"/>
        </w:numPr>
        <w:ind w:left="360"/>
      </w:pPr>
      <w:r w:rsidRPr="000B2991">
        <w:rPr>
          <w:color w:val="4F81BD" w:themeColor="accent1"/>
        </w:rPr>
        <w:t>Letter templates</w:t>
      </w:r>
      <w:r w:rsidR="009D1854" w:rsidRPr="000B2991">
        <w:rPr>
          <w:color w:val="4F81BD" w:themeColor="accent1"/>
        </w:rPr>
        <w:t xml:space="preserve"> </w:t>
      </w:r>
    </w:p>
    <w:p w:rsidR="009D1854" w:rsidRDefault="00D15422" w:rsidP="00D15422">
      <w:pPr>
        <w:pStyle w:val="ListParagraph"/>
        <w:ind w:left="0"/>
      </w:pPr>
      <w:r>
        <w:t xml:space="preserve">I have never worked on these and they are not stored in relation to the ASB </w:t>
      </w:r>
      <w:proofErr w:type="spellStart"/>
      <w:r>
        <w:t>db</w:t>
      </w:r>
      <w:proofErr w:type="spellEnd"/>
      <w:r>
        <w:t xml:space="preserve"> itself, however, there are some templates somewhere, but as I have never worked on any code or changes – do not consider them for the handover.</w:t>
      </w:r>
    </w:p>
    <w:p w:rsidR="003C4DB6" w:rsidRDefault="003C4DB6" w:rsidP="00D15422">
      <w:pPr>
        <w:pStyle w:val="ListParagraph"/>
        <w:ind w:left="0"/>
      </w:pPr>
    </w:p>
    <w:p w:rsidR="003C4DB6" w:rsidRDefault="003C4DB6" w:rsidP="00D15422">
      <w:pPr>
        <w:pStyle w:val="ListParagraph"/>
        <w:ind w:left="0"/>
      </w:pPr>
      <w:r>
        <w:t>This spec will also not go into any tutorial on how to update the templates but I can point out that if you drag the mouse to select as shown below, you can see the existing fields.  Plus if you are in the front-end and create a letter, you will immediately see where the fields are populated.</w:t>
      </w:r>
    </w:p>
    <w:p w:rsidR="004A389C" w:rsidRDefault="004A389C" w:rsidP="00D15422">
      <w:pPr>
        <w:pStyle w:val="ListParagraph"/>
      </w:pPr>
    </w:p>
    <w:p w:rsidR="004A389C" w:rsidRDefault="004A389C" w:rsidP="00D15422">
      <w:pPr>
        <w:pStyle w:val="ListParagraph"/>
      </w:pPr>
    </w:p>
    <w:p w:rsidR="004A389C" w:rsidRDefault="004A389C" w:rsidP="00D15422">
      <w:pPr>
        <w:pStyle w:val="ListParagraph"/>
        <w:numPr>
          <w:ilvl w:val="0"/>
          <w:numId w:val="1"/>
        </w:numPr>
        <w:ind w:left="360"/>
      </w:pPr>
      <w:r>
        <w:t>User setup</w:t>
      </w:r>
    </w:p>
    <w:p w:rsidR="00D15422" w:rsidRDefault="00A47306" w:rsidP="00D15422">
      <w:r>
        <w:lastRenderedPageBreak/>
        <w:t xml:space="preserve">Whilst the team have </w:t>
      </w:r>
      <w:r w:rsidR="00D15422">
        <w:t>a</w:t>
      </w:r>
      <w:r>
        <w:t xml:space="preserve"> </w:t>
      </w:r>
      <w:proofErr w:type="spellStart"/>
      <w:r>
        <w:t>self service</w:t>
      </w:r>
      <w:proofErr w:type="spellEnd"/>
      <w:r>
        <w:t xml:space="preserve"> tool and so </w:t>
      </w:r>
      <w:r w:rsidR="00D15422">
        <w:t>should have</w:t>
      </w:r>
      <w:r>
        <w:t xml:space="preserve"> eliminated any actual need to have ICT add users now.  </w:t>
      </w:r>
      <w:r w:rsidR="00D15422">
        <w:t xml:space="preserve">It has a bug and will fail when user exists – if they don’t check.  </w:t>
      </w:r>
      <w:r w:rsidR="009D1854">
        <w:t xml:space="preserve">Users </w:t>
      </w:r>
      <w:r>
        <w:t>may</w:t>
      </w:r>
      <w:r w:rsidR="009D1854">
        <w:t xml:space="preserve"> email you or the Sn or ICT helpdesk, or call them and be referred to you.  This is a support matter really and so helpdesk should do it </w:t>
      </w:r>
      <w:r>
        <w:t>by using the</w:t>
      </w:r>
      <w:r w:rsidR="00D15422">
        <w:t xml:space="preserve"> </w:t>
      </w:r>
      <w:proofErr w:type="spellStart"/>
      <w:r w:rsidR="00D15422">
        <w:t>self service</w:t>
      </w:r>
      <w:proofErr w:type="spellEnd"/>
      <w:r w:rsidR="00D15422">
        <w:t xml:space="preserve"> tool (if fixed or if checked if exists first) </w:t>
      </w:r>
    </w:p>
    <w:p w:rsidR="009D1854" w:rsidRDefault="00A47306" w:rsidP="00D15422">
      <w:r>
        <w:t xml:space="preserve">Or just by updating the </w:t>
      </w:r>
      <w:proofErr w:type="spellStart"/>
      <w:r>
        <w:t>sql</w:t>
      </w:r>
      <w:proofErr w:type="spellEnd"/>
      <w:r>
        <w:t xml:space="preserve"> table directly:</w:t>
      </w:r>
    </w:p>
    <w:p w:rsidR="00A47306" w:rsidRDefault="00A47306" w:rsidP="00D15422">
      <w:r>
        <w:t>7.1) first check the user does not already exist</w:t>
      </w:r>
    </w:p>
    <w:p w:rsidR="009D1854" w:rsidRDefault="00D15422" w:rsidP="00D15422">
      <w:r>
        <w:rPr>
          <w:noProof/>
          <w:lang w:eastAsia="en-GB"/>
        </w:rPr>
        <w:drawing>
          <wp:inline distT="0" distB="0" distL="0" distR="0" wp14:anchorId="386D1F66" wp14:editId="3F884245">
            <wp:extent cx="6645910" cy="36226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22675"/>
                    </a:xfrm>
                    <a:prstGeom prst="rect">
                      <a:avLst/>
                    </a:prstGeom>
                  </pic:spPr>
                </pic:pic>
              </a:graphicData>
            </a:graphic>
          </wp:inline>
        </w:drawing>
      </w:r>
    </w:p>
    <w:p w:rsidR="009D1854" w:rsidRDefault="00A47306" w:rsidP="00D15422">
      <w:r>
        <w:t xml:space="preserve">7.2) then if they DO NOT, you can add them.  The username </w:t>
      </w:r>
      <w:r w:rsidR="00D15422">
        <w:t xml:space="preserve">which is in the ‘login’ field </w:t>
      </w:r>
      <w:r>
        <w:t xml:space="preserve">is a PK or at least must be unique, so duplicates are not allowed hence the </w:t>
      </w:r>
      <w:proofErr w:type="spellStart"/>
      <w:r w:rsidR="00D15422">
        <w:t>self service</w:t>
      </w:r>
      <w:proofErr w:type="spellEnd"/>
      <w:r w:rsidR="00D15422">
        <w:t xml:space="preserve"> failure reasons</w:t>
      </w:r>
      <w:r>
        <w:t xml:space="preserve">.  </w:t>
      </w:r>
      <w:r w:rsidR="002E5ECE">
        <w:t xml:space="preserve">If they can be added, right click the </w:t>
      </w:r>
      <w:proofErr w:type="spellStart"/>
      <w:r w:rsidR="00D15422">
        <w:t>asbUser</w:t>
      </w:r>
      <w:proofErr w:type="spellEnd"/>
      <w:r w:rsidR="002E5ECE">
        <w:t xml:space="preserve"> table as shown here, to edit the table.  </w:t>
      </w:r>
    </w:p>
    <w:p w:rsidR="002E5ECE" w:rsidRDefault="00D15422" w:rsidP="00D15422">
      <w:r>
        <w:rPr>
          <w:noProof/>
          <w:lang w:eastAsia="en-GB"/>
        </w:rPr>
        <w:drawing>
          <wp:inline distT="0" distB="0" distL="0" distR="0" wp14:anchorId="4FD3E4CE" wp14:editId="5C151C7D">
            <wp:extent cx="4431755" cy="2738332"/>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453" t="5858" r="43776" b="25681"/>
                    <a:stretch/>
                  </pic:blipFill>
                  <pic:spPr bwMode="auto">
                    <a:xfrm>
                      <a:off x="0" y="0"/>
                      <a:ext cx="4440939" cy="2744006"/>
                    </a:xfrm>
                    <a:prstGeom prst="rect">
                      <a:avLst/>
                    </a:prstGeom>
                    <a:ln>
                      <a:noFill/>
                    </a:ln>
                    <a:extLst>
                      <a:ext uri="{53640926-AAD7-44D8-BBD7-CCE9431645EC}">
                        <a14:shadowObscured xmlns:a14="http://schemas.microsoft.com/office/drawing/2010/main"/>
                      </a:ext>
                    </a:extLst>
                  </pic:spPr>
                </pic:pic>
              </a:graphicData>
            </a:graphic>
          </wp:inline>
        </w:drawing>
      </w:r>
    </w:p>
    <w:p w:rsidR="002E5ECE" w:rsidRDefault="00D15422" w:rsidP="00D15422">
      <w:r>
        <w:t>Then whilst in</w:t>
      </w:r>
      <w:r w:rsidR="002E5ECE">
        <w:t xml:space="preserve"> edit, type in the details (</w:t>
      </w:r>
      <w:r w:rsidR="008C6244">
        <w:t xml:space="preserve">There is no id </w:t>
      </w:r>
      <w:r w:rsidR="002E5ECE">
        <w:t xml:space="preserve">automatic/identity) and ensure you </w:t>
      </w:r>
      <w:r w:rsidR="008C6244">
        <w:t>make ‘active’ to be True – or False to deactivate someone later</w:t>
      </w:r>
      <w:r w:rsidR="002E5ECE">
        <w:t xml:space="preserve">.  Unlike </w:t>
      </w:r>
      <w:r w:rsidR="008C6244">
        <w:t xml:space="preserve">the complaints access </w:t>
      </w:r>
      <w:proofErr w:type="spellStart"/>
      <w:r w:rsidR="008C6244">
        <w:t>db</w:t>
      </w:r>
      <w:proofErr w:type="spellEnd"/>
      <w:r w:rsidR="002E5ECE">
        <w:t xml:space="preserve">, this one does </w:t>
      </w:r>
      <w:r w:rsidR="008C6244">
        <w:t xml:space="preserve">NOT </w:t>
      </w:r>
      <w:r w:rsidR="002E5ECE">
        <w:t xml:space="preserve">need full details if </w:t>
      </w:r>
      <w:r w:rsidR="008C6244">
        <w:t xml:space="preserve">possible add them, but it is not mandatory, ensure no matter what that login is added </w:t>
      </w:r>
      <w:r w:rsidR="002E5ECE">
        <w:t xml:space="preserve">(most important or they CANNOT use </w:t>
      </w:r>
      <w:r w:rsidR="002E5ECE">
        <w:lastRenderedPageBreak/>
        <w:t xml:space="preserve">the </w:t>
      </w:r>
      <w:proofErr w:type="spellStart"/>
      <w:r w:rsidR="002E5ECE">
        <w:t>db</w:t>
      </w:r>
      <w:proofErr w:type="spellEnd"/>
      <w:r w:rsidR="008C6244">
        <w:t xml:space="preserve"> via the SSO</w:t>
      </w:r>
      <w:proofErr w:type="gramStart"/>
      <w:r w:rsidR="002E5ECE">
        <w:t>) ,</w:t>
      </w:r>
      <w:proofErr w:type="gramEnd"/>
      <w:r w:rsidR="002E5ECE">
        <w:t xml:space="preserve"> name, title, email – for admin purposes by the team.  The other fields such as </w:t>
      </w:r>
      <w:proofErr w:type="spellStart"/>
      <w:r w:rsidR="002E5ECE">
        <w:t>readonly</w:t>
      </w:r>
      <w:proofErr w:type="spellEnd"/>
      <w:r w:rsidR="002E5ECE">
        <w:t xml:space="preserve">, active and admin are </w:t>
      </w:r>
      <w:proofErr w:type="spellStart"/>
      <w:r w:rsidR="002E5ECE">
        <w:t>self explanatory</w:t>
      </w:r>
      <w:proofErr w:type="spellEnd"/>
      <w:r w:rsidR="002E5ECE">
        <w:t>.</w:t>
      </w:r>
    </w:p>
    <w:p w:rsidR="00D15422" w:rsidRDefault="00D15422" w:rsidP="00D15422"/>
    <w:p w:rsidR="00D15422" w:rsidRDefault="00D15422" w:rsidP="00D15422">
      <w:r>
        <w:rPr>
          <w:noProof/>
          <w:lang w:eastAsia="en-GB"/>
        </w:rPr>
        <w:drawing>
          <wp:inline distT="0" distB="0" distL="0" distR="0" wp14:anchorId="4BFEDC92" wp14:editId="51B7783E">
            <wp:extent cx="4358827" cy="3483696"/>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413" b="3836"/>
                    <a:stretch/>
                  </pic:blipFill>
                  <pic:spPr bwMode="auto">
                    <a:xfrm>
                      <a:off x="0" y="0"/>
                      <a:ext cx="4358827" cy="3483696"/>
                    </a:xfrm>
                    <a:prstGeom prst="rect">
                      <a:avLst/>
                    </a:prstGeom>
                    <a:ln>
                      <a:noFill/>
                    </a:ln>
                    <a:extLst>
                      <a:ext uri="{53640926-AAD7-44D8-BBD7-CCE9431645EC}">
                        <a14:shadowObscured xmlns:a14="http://schemas.microsoft.com/office/drawing/2010/main"/>
                      </a:ext>
                    </a:extLst>
                  </pic:spPr>
                </pic:pic>
              </a:graphicData>
            </a:graphic>
          </wp:inline>
        </w:drawing>
      </w:r>
    </w:p>
    <w:p w:rsidR="008C6244" w:rsidRDefault="008C6244" w:rsidP="00D15422">
      <w:pPr>
        <w:rPr>
          <w:noProof/>
          <w:lang w:eastAsia="en-GB"/>
        </w:rPr>
      </w:pPr>
    </w:p>
    <w:p w:rsidR="008C6244" w:rsidRDefault="008C6244" w:rsidP="00D15422">
      <w:pPr>
        <w:rPr>
          <w:noProof/>
          <w:lang w:eastAsia="en-GB"/>
        </w:rPr>
      </w:pPr>
    </w:p>
    <w:p w:rsidR="008C6244" w:rsidRDefault="008C6244" w:rsidP="008C6244">
      <w:pPr>
        <w:pStyle w:val="ListParagraph"/>
        <w:numPr>
          <w:ilvl w:val="0"/>
          <w:numId w:val="1"/>
        </w:numPr>
      </w:pPr>
      <w:r>
        <w:t>Hub links</w:t>
      </w:r>
    </w:p>
    <w:p w:rsidR="008C6244" w:rsidRDefault="008C6244" w:rsidP="008C6244">
      <w:pPr>
        <w:pStyle w:val="ListParagraph"/>
      </w:pPr>
    </w:p>
    <w:p w:rsidR="008C6244" w:rsidRDefault="008C6244" w:rsidP="008C6244">
      <w:pPr>
        <w:pStyle w:val="ListParagraph"/>
        <w:rPr>
          <w:noProof/>
          <w:lang w:eastAsia="en-GB"/>
        </w:rPr>
      </w:pPr>
      <w:r>
        <w:rPr>
          <w:noProof/>
          <w:lang w:eastAsia="en-GB"/>
        </w:rPr>
        <w:drawing>
          <wp:inline distT="0" distB="0" distL="0" distR="0" wp14:anchorId="55DBF75A" wp14:editId="72AD082A">
            <wp:extent cx="1457960" cy="1211720"/>
            <wp:effectExtent l="0" t="0" r="8890" b="7620"/>
            <wp:docPr id="23" name="Picture 23" descr="cid:image006.jpg@01D18B44.FF9C5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jpg@01D18B44.FF9C5ED0"/>
                    <pic:cNvPicPr>
                      <a:picLocks noChangeAspect="1" noChangeArrowheads="1"/>
                    </pic:cNvPicPr>
                  </pic:nvPicPr>
                  <pic:blipFill rotWithShape="1">
                    <a:blip r:embed="rId14" r:link="rId15" cstate="print">
                      <a:extLst>
                        <a:ext uri="{28A0092B-C50C-407E-A947-70E740481C1C}">
                          <a14:useLocalDpi xmlns:a14="http://schemas.microsoft.com/office/drawing/2010/main" val="0"/>
                        </a:ext>
                      </a:extLst>
                    </a:blip>
                    <a:srcRect r="78037" b="12726"/>
                    <a:stretch/>
                  </pic:blipFill>
                  <pic:spPr bwMode="auto">
                    <a:xfrm>
                      <a:off x="0" y="0"/>
                      <a:ext cx="1459632" cy="121311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8C6244" w:rsidRDefault="008C6244" w:rsidP="008C6244">
      <w:pPr>
        <w:pStyle w:val="ListParagraph"/>
        <w:rPr>
          <w:noProof/>
          <w:lang w:eastAsia="en-GB"/>
        </w:rPr>
      </w:pPr>
    </w:p>
    <w:p w:rsidR="002F4DEF" w:rsidRDefault="008C6244" w:rsidP="008C6244">
      <w:pPr>
        <w:pStyle w:val="ListParagraph"/>
      </w:pPr>
      <w:r>
        <w:rPr>
          <w:noProof/>
          <w:lang w:eastAsia="en-GB"/>
        </w:rPr>
        <w:drawing>
          <wp:inline distT="0" distB="0" distL="0" distR="0" wp14:anchorId="6C37DB9F" wp14:editId="35F162E4">
            <wp:extent cx="3708088" cy="1626847"/>
            <wp:effectExtent l="0" t="0" r="6985" b="0"/>
            <wp:docPr id="24" name="Picture 24" descr="cid:image003.png@01D18B44.F647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18B44.F6477450"/>
                    <pic:cNvPicPr>
                      <a:picLocks noChangeAspect="1" noChangeArrowheads="1"/>
                    </pic:cNvPicPr>
                  </pic:nvPicPr>
                  <pic:blipFill rotWithShape="1">
                    <a:blip r:embed="rId16" r:link="rId17" cstate="print">
                      <a:extLst>
                        <a:ext uri="{28A0092B-C50C-407E-A947-70E740481C1C}">
                          <a14:useLocalDpi xmlns:a14="http://schemas.microsoft.com/office/drawing/2010/main" val="0"/>
                        </a:ext>
                      </a:extLst>
                    </a:blip>
                    <a:srcRect l="23216" t="8254" r="20979" b="48227"/>
                    <a:stretch/>
                  </pic:blipFill>
                  <pic:spPr bwMode="auto">
                    <a:xfrm>
                      <a:off x="0" y="0"/>
                      <a:ext cx="3708700" cy="1627115"/>
                    </a:xfrm>
                    <a:prstGeom prst="rect">
                      <a:avLst/>
                    </a:prstGeom>
                    <a:noFill/>
                    <a:ln>
                      <a:noFill/>
                    </a:ln>
                    <a:extLst>
                      <a:ext uri="{53640926-AAD7-44D8-BBD7-CCE9431645EC}">
                        <a14:shadowObscured xmlns:a14="http://schemas.microsoft.com/office/drawing/2010/main"/>
                      </a:ext>
                    </a:extLst>
                  </pic:spPr>
                </pic:pic>
              </a:graphicData>
            </a:graphic>
          </wp:inline>
        </w:drawing>
      </w:r>
    </w:p>
    <w:sectPr w:rsidR="002F4DEF" w:rsidSect="00CC73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E569B4"/>
    <w:multiLevelType w:val="hybridMultilevel"/>
    <w:tmpl w:val="1BEC8746"/>
    <w:lvl w:ilvl="0" w:tplc="5B9E4720">
      <w:start w:val="1"/>
      <w:numFmt w:val="decimal"/>
      <w:lvlText w:val="%1)"/>
      <w:lvlJc w:val="left"/>
      <w:pPr>
        <w:ind w:left="720" w:hanging="36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DEF"/>
    <w:rsid w:val="00097B69"/>
    <w:rsid w:val="000B2991"/>
    <w:rsid w:val="002C1AF0"/>
    <w:rsid w:val="002E5ECE"/>
    <w:rsid w:val="002F4DEF"/>
    <w:rsid w:val="003C4DB6"/>
    <w:rsid w:val="004A389C"/>
    <w:rsid w:val="005203AE"/>
    <w:rsid w:val="00872B60"/>
    <w:rsid w:val="008C6244"/>
    <w:rsid w:val="009D1854"/>
    <w:rsid w:val="00A47306"/>
    <w:rsid w:val="00C95F4B"/>
    <w:rsid w:val="00CC03D1"/>
    <w:rsid w:val="00CC7376"/>
    <w:rsid w:val="00D154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9DCA61-39B0-4110-AA14-33D195BB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4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4DEF"/>
    <w:rPr>
      <w:rFonts w:ascii="Tahoma" w:hAnsi="Tahoma" w:cs="Tahoma"/>
      <w:sz w:val="16"/>
      <w:szCs w:val="16"/>
    </w:rPr>
  </w:style>
  <w:style w:type="paragraph" w:styleId="ListParagraph">
    <w:name w:val="List Paragraph"/>
    <w:basedOn w:val="Normal"/>
    <w:uiPriority w:val="34"/>
    <w:qFormat/>
    <w:rsid w:val="00CC7376"/>
    <w:pPr>
      <w:ind w:left="720"/>
      <w:contextualSpacing/>
    </w:pPr>
  </w:style>
  <w:style w:type="character" w:styleId="Hyperlink">
    <w:name w:val="Hyperlink"/>
    <w:basedOn w:val="DefaultParagraphFont"/>
    <w:uiPriority w:val="99"/>
    <w:unhideWhenUsed/>
    <w:rsid w:val="00520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cid:image003.png@01D18B44.F6477450"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cid:image006.jpg@01D18B44.FF9C5ED0"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3E98D-41A0-4023-8DF5-4FF28E1E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F19841E3</Template>
  <TotalTime>125</TotalTime>
  <Pages>5</Pages>
  <Words>746</Words>
  <Characters>4257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Thompson</dc:creator>
  <cp:lastModifiedBy>Alan Thompson</cp:lastModifiedBy>
  <cp:revision>6</cp:revision>
  <cp:lastPrinted>2016-03-31T11:10:00Z</cp:lastPrinted>
  <dcterms:created xsi:type="dcterms:W3CDTF">2016-03-31T09:48:00Z</dcterms:created>
  <dcterms:modified xsi:type="dcterms:W3CDTF">2016-04-12T15:36:00Z</dcterms:modified>
</cp:coreProperties>
</file>