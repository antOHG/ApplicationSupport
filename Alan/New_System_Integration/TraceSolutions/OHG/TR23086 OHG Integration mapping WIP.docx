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B90" w:rsidRPr="00421874" w:rsidRDefault="00C91B90" w:rsidP="00C91B90">
      <w:pPr>
        <w:spacing w:line="288" w:lineRule="auto"/>
        <w:rPr>
          <w:rFonts w:cs="Calibri"/>
          <w:sz w:val="44"/>
          <w:szCs w:val="44"/>
        </w:rPr>
      </w:pPr>
      <w:r w:rsidRPr="00421874">
        <w:rPr>
          <w:rFonts w:cs="Calibri"/>
          <w:sz w:val="44"/>
          <w:szCs w:val="44"/>
        </w:rPr>
        <w:t>TR</w:t>
      </w:r>
      <w:r>
        <w:rPr>
          <w:rFonts w:cs="Calibri"/>
          <w:sz w:val="44"/>
          <w:szCs w:val="44"/>
        </w:rPr>
        <w:t>23086</w:t>
      </w:r>
      <w:r w:rsidRPr="00421874">
        <w:rPr>
          <w:rFonts w:cs="Calibri"/>
          <w:sz w:val="44"/>
          <w:szCs w:val="44"/>
        </w:rPr>
        <w:t xml:space="preserve">   </w:t>
      </w:r>
      <w:r>
        <w:rPr>
          <w:rFonts w:cs="Calibri"/>
          <w:sz w:val="44"/>
          <w:szCs w:val="44"/>
        </w:rPr>
        <w:t>OHG – Integration Mapping</w:t>
      </w: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pStyle w:val="Subtitle"/>
        <w:spacing w:line="288" w:lineRule="auto"/>
        <w:rPr>
          <w:rFonts w:ascii="Corbel" w:hAnsi="Corbel" w:cs="Calibri"/>
          <w:sz w:val="44"/>
          <w:szCs w:val="44"/>
        </w:rPr>
      </w:pPr>
      <w:r w:rsidRPr="00421874">
        <w:rPr>
          <w:rFonts w:ascii="Corbel" w:hAnsi="Corbel" w:cs="Calibri"/>
          <w:sz w:val="44"/>
          <w:szCs w:val="44"/>
        </w:rPr>
        <w:t>Functional Specification</w:t>
      </w: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pStyle w:val="Subtitle"/>
        <w:spacing w:line="288" w:lineRule="auto"/>
        <w:rPr>
          <w:rFonts w:ascii="Corbel" w:hAnsi="Corbel" w:cs="Calibri"/>
          <w:sz w:val="28"/>
          <w:szCs w:val="28"/>
        </w:rPr>
      </w:pPr>
      <w:r w:rsidRPr="00421874">
        <w:rPr>
          <w:rFonts w:ascii="Corbel" w:hAnsi="Corbel" w:cs="Calibri"/>
          <w:sz w:val="28"/>
          <w:szCs w:val="28"/>
        </w:rPr>
        <w:t xml:space="preserve">Author: </w:t>
      </w:r>
      <w:r>
        <w:rPr>
          <w:rFonts w:ascii="Corbel" w:hAnsi="Corbel" w:cs="Calibri"/>
          <w:sz w:val="28"/>
          <w:szCs w:val="28"/>
        </w:rPr>
        <w:t xml:space="preserve"> Richard Collins</w:t>
      </w: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spacing w:line="288" w:lineRule="auto"/>
        <w:rPr>
          <w:rFonts w:cs="Calibri"/>
        </w:rPr>
      </w:pPr>
    </w:p>
    <w:p w:rsidR="00C91B90" w:rsidRPr="00421874" w:rsidRDefault="00C91B90" w:rsidP="00C91B90">
      <w:pPr>
        <w:pStyle w:val="Subtitle"/>
        <w:spacing w:line="288" w:lineRule="auto"/>
        <w:rPr>
          <w:rFonts w:ascii="Corbel" w:hAnsi="Corbel" w:cs="Calibri"/>
          <w:sz w:val="28"/>
          <w:szCs w:val="28"/>
        </w:rPr>
      </w:pPr>
      <w:r w:rsidRPr="00421874">
        <w:rPr>
          <w:rFonts w:ascii="Corbel" w:hAnsi="Corbel" w:cs="Calibri"/>
          <w:sz w:val="28"/>
          <w:szCs w:val="28"/>
        </w:rPr>
        <w:t>Amendment History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42"/>
        <w:gridCol w:w="1843"/>
        <w:gridCol w:w="992"/>
        <w:gridCol w:w="4111"/>
      </w:tblGrid>
      <w:tr w:rsidR="00C91B90" w:rsidRPr="00421874" w:rsidTr="00C320C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b/>
              </w:rPr>
            </w:pPr>
            <w:r w:rsidRPr="00421874">
              <w:rPr>
                <w:rFonts w:cs="Calibri"/>
                <w:b/>
              </w:rPr>
              <w:t>Date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b/>
              </w:rPr>
            </w:pPr>
            <w:r w:rsidRPr="00421874">
              <w:rPr>
                <w:rFonts w:cs="Calibri"/>
                <w:b/>
              </w:rPr>
              <w:t xml:space="preserve">Name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b/>
              </w:rPr>
            </w:pPr>
            <w:r w:rsidRPr="00421874">
              <w:rPr>
                <w:rFonts w:cs="Calibri"/>
                <w:b/>
              </w:rPr>
              <w:t xml:space="preserve">Version 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b/>
              </w:rPr>
            </w:pPr>
            <w:r w:rsidRPr="00421874">
              <w:rPr>
                <w:rFonts w:cs="Calibri"/>
                <w:b/>
              </w:rPr>
              <w:t>Comments</w:t>
            </w:r>
          </w:p>
        </w:tc>
      </w:tr>
      <w:tr w:rsidR="00C91B90" w:rsidRPr="00421874" w:rsidTr="00C320C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10/10/2014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Richard Collins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1.0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Initial Version</w:t>
            </w:r>
          </w:p>
        </w:tc>
      </w:tr>
      <w:tr w:rsidR="00C91B90" w:rsidRPr="00421874" w:rsidTr="00C320CF"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C91B90" w:rsidRPr="00421874" w:rsidRDefault="00C91B90" w:rsidP="00C320CF">
            <w:pPr>
              <w:pStyle w:val="Header"/>
              <w:tabs>
                <w:tab w:val="clear" w:pos="4153"/>
                <w:tab w:val="clear" w:pos="8306"/>
              </w:tabs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4111" w:type="dxa"/>
            <w:tcBorders>
              <w:top w:val="single" w:sz="4" w:space="0" w:color="auto"/>
            </w:tcBorders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</w:tr>
      <w:tr w:rsidR="00C91B90" w:rsidRPr="00421874" w:rsidTr="00C320CF">
        <w:tc>
          <w:tcPr>
            <w:tcW w:w="1242" w:type="dxa"/>
            <w:shd w:val="clear" w:color="auto" w:fill="auto"/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C91B90" w:rsidRPr="00421874" w:rsidRDefault="00C91B90" w:rsidP="00C320CF">
            <w:pPr>
              <w:pStyle w:val="Header"/>
              <w:tabs>
                <w:tab w:val="clear" w:pos="4153"/>
                <w:tab w:val="clear" w:pos="8306"/>
              </w:tabs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  <w:tc>
          <w:tcPr>
            <w:tcW w:w="4111" w:type="dxa"/>
            <w:shd w:val="clear" w:color="auto" w:fill="auto"/>
            <w:vAlign w:val="center"/>
          </w:tcPr>
          <w:p w:rsidR="00C91B90" w:rsidRPr="00421874" w:rsidRDefault="00C91B90" w:rsidP="00C320CF">
            <w:pPr>
              <w:spacing w:line="288" w:lineRule="auto"/>
              <w:rPr>
                <w:rFonts w:cs="Calibri"/>
                <w:color w:val="000000"/>
              </w:rPr>
            </w:pPr>
          </w:p>
        </w:tc>
      </w:tr>
    </w:tbl>
    <w:p w:rsidR="00C91B90" w:rsidRPr="00421874" w:rsidRDefault="00C91B90" w:rsidP="00C91B90">
      <w:pPr>
        <w:pStyle w:val="Header"/>
        <w:tabs>
          <w:tab w:val="clear" w:pos="4153"/>
          <w:tab w:val="clear" w:pos="8306"/>
        </w:tabs>
        <w:spacing w:line="288" w:lineRule="auto"/>
        <w:jc w:val="right"/>
        <w:rPr>
          <w:rFonts w:cs="Calibri"/>
          <w:i/>
          <w:sz w:val="16"/>
        </w:rPr>
      </w:pPr>
    </w:p>
    <w:p w:rsidR="00F43899" w:rsidRPr="00421874" w:rsidRDefault="00F43899" w:rsidP="00113637">
      <w:pPr>
        <w:pStyle w:val="Header"/>
        <w:tabs>
          <w:tab w:val="clear" w:pos="4153"/>
          <w:tab w:val="clear" w:pos="8306"/>
        </w:tabs>
        <w:spacing w:line="288" w:lineRule="auto"/>
        <w:jc w:val="right"/>
        <w:rPr>
          <w:rFonts w:cs="Calibri"/>
          <w:i/>
          <w:sz w:val="16"/>
        </w:rPr>
      </w:pPr>
    </w:p>
    <w:p w:rsidR="00F43899" w:rsidRPr="00421874" w:rsidRDefault="00F43899" w:rsidP="00113637">
      <w:pPr>
        <w:pStyle w:val="Header"/>
        <w:tabs>
          <w:tab w:val="clear" w:pos="4153"/>
          <w:tab w:val="clear" w:pos="8306"/>
        </w:tabs>
        <w:spacing w:line="288" w:lineRule="auto"/>
        <w:jc w:val="right"/>
        <w:rPr>
          <w:rFonts w:cs="Calibri"/>
          <w:i/>
          <w:sz w:val="16"/>
        </w:rPr>
      </w:pPr>
    </w:p>
    <w:p w:rsidR="00F43899" w:rsidRPr="00421874" w:rsidRDefault="00F43899" w:rsidP="00113637">
      <w:pPr>
        <w:pStyle w:val="Header"/>
        <w:tabs>
          <w:tab w:val="clear" w:pos="4153"/>
          <w:tab w:val="clear" w:pos="8306"/>
        </w:tabs>
        <w:spacing w:line="288" w:lineRule="auto"/>
        <w:jc w:val="right"/>
        <w:rPr>
          <w:rFonts w:cs="Calibri"/>
          <w:i/>
          <w:sz w:val="16"/>
        </w:rPr>
      </w:pPr>
    </w:p>
    <w:p w:rsidR="00F43899" w:rsidRPr="00421874" w:rsidRDefault="00F43899" w:rsidP="00113637">
      <w:pPr>
        <w:pStyle w:val="Header"/>
        <w:tabs>
          <w:tab w:val="clear" w:pos="4153"/>
          <w:tab w:val="clear" w:pos="8306"/>
        </w:tabs>
        <w:spacing w:line="288" w:lineRule="auto"/>
        <w:jc w:val="right"/>
        <w:rPr>
          <w:rFonts w:cs="Calibri"/>
          <w:i/>
          <w:sz w:val="16"/>
        </w:rPr>
      </w:pPr>
    </w:p>
    <w:p w:rsidR="009F192C" w:rsidRPr="00421874" w:rsidRDefault="0064578B" w:rsidP="00113637">
      <w:pPr>
        <w:pStyle w:val="Header"/>
        <w:tabs>
          <w:tab w:val="clear" w:pos="4153"/>
          <w:tab w:val="clear" w:pos="8306"/>
        </w:tabs>
        <w:spacing w:line="288" w:lineRule="auto"/>
        <w:rPr>
          <w:rFonts w:cs="Calibri"/>
          <w:sz w:val="36"/>
          <w:szCs w:val="36"/>
        </w:rPr>
      </w:pPr>
      <w:r w:rsidRPr="00421874">
        <w:rPr>
          <w:rFonts w:cs="Calibri"/>
          <w:i/>
          <w:sz w:val="16"/>
        </w:rPr>
        <w:br w:type="page"/>
      </w:r>
      <w:r w:rsidR="009F192C" w:rsidRPr="00421874">
        <w:rPr>
          <w:rFonts w:cs="Calibri"/>
          <w:sz w:val="36"/>
          <w:szCs w:val="36"/>
        </w:rPr>
        <w:lastRenderedPageBreak/>
        <w:t>Table of Contents</w:t>
      </w:r>
    </w:p>
    <w:p w:rsidR="009F192C" w:rsidRPr="00421874" w:rsidRDefault="009F192C" w:rsidP="00113637">
      <w:pPr>
        <w:pStyle w:val="Header"/>
        <w:tabs>
          <w:tab w:val="clear" w:pos="4153"/>
          <w:tab w:val="clear" w:pos="8306"/>
        </w:tabs>
        <w:spacing w:line="288" w:lineRule="auto"/>
        <w:rPr>
          <w:rFonts w:cs="Calibri"/>
          <w:b/>
          <w:sz w:val="24"/>
          <w:szCs w:val="24"/>
        </w:rPr>
      </w:pPr>
    </w:p>
    <w:p w:rsidR="00C072A4" w:rsidRDefault="003B23DA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TOC \o "1-3" \h \z \u </w:instrText>
      </w:r>
      <w:r>
        <w:rPr>
          <w:rFonts w:cs="Calibri"/>
        </w:rPr>
        <w:fldChar w:fldCharType="separate"/>
      </w:r>
      <w:hyperlink w:anchor="_Toc401071398" w:history="1">
        <w:r w:rsidR="00C072A4" w:rsidRPr="00A55C6F">
          <w:rPr>
            <w:rStyle w:val="Hyperlink"/>
            <w:noProof/>
          </w:rPr>
          <w:t>1</w:t>
        </w:r>
        <w:r w:rsidR="00C072A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="00C072A4" w:rsidRPr="00A55C6F">
          <w:rPr>
            <w:rStyle w:val="Hyperlink"/>
            <w:noProof/>
          </w:rPr>
          <w:t>Introduction and Overview</w:t>
        </w:r>
        <w:r w:rsidR="00C072A4">
          <w:rPr>
            <w:noProof/>
            <w:webHidden/>
          </w:rPr>
          <w:tab/>
        </w:r>
        <w:r w:rsidR="00C072A4">
          <w:rPr>
            <w:noProof/>
            <w:webHidden/>
          </w:rPr>
          <w:fldChar w:fldCharType="begin"/>
        </w:r>
        <w:r w:rsidR="00C072A4">
          <w:rPr>
            <w:noProof/>
            <w:webHidden/>
          </w:rPr>
          <w:instrText xml:space="preserve"> PAGEREF _Toc401071398 \h </w:instrText>
        </w:r>
        <w:r w:rsidR="00C072A4">
          <w:rPr>
            <w:noProof/>
            <w:webHidden/>
          </w:rPr>
        </w:r>
        <w:r w:rsidR="00C072A4">
          <w:rPr>
            <w:noProof/>
            <w:webHidden/>
          </w:rPr>
          <w:fldChar w:fldCharType="separate"/>
        </w:r>
        <w:r w:rsidR="00C072A4">
          <w:rPr>
            <w:noProof/>
            <w:webHidden/>
          </w:rPr>
          <w:t>3</w:t>
        </w:r>
        <w:r w:rsidR="00C072A4"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399" w:history="1">
        <w:r w:rsidRPr="00A55C6F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Document 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0" w:history="1">
        <w:r w:rsidRPr="00A55C6F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Distribution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1" w:history="1">
        <w:r w:rsidRPr="00A55C6F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Related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2" w:history="1">
        <w:r w:rsidRPr="00A55C6F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3" w:history="1">
        <w:r w:rsidRPr="00A55C6F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Related issues for this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4" w:history="1">
        <w:r w:rsidRPr="00A55C6F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Issues that will be fixed as part of this issue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01071405" w:history="1">
        <w:r w:rsidRPr="00A55C6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Business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6" w:history="1">
        <w:r w:rsidRPr="00A55C6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Existing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7" w:history="1">
        <w:r w:rsidRPr="00A55C6F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User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08" w:history="1">
        <w:r w:rsidRPr="00A55C6F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Trace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01071409" w:history="1">
        <w:r w:rsidRPr="00A55C6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Solution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10" w:history="1">
        <w:r w:rsidRPr="00A55C6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Separate sub-sections for larger issues, divided into groups, e.g. ‘System level’ , ‘Reports’.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11" w:history="1">
        <w:r w:rsidRPr="00A55C6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Business benefit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US" w:eastAsia="en-US"/>
        </w:rPr>
      </w:pPr>
      <w:hyperlink w:anchor="_Toc401071412" w:history="1">
        <w:r w:rsidRPr="00A55C6F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Investors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US" w:eastAsia="en-US"/>
        </w:rPr>
      </w:pPr>
      <w:hyperlink w:anchor="_Toc401071413" w:history="1">
        <w:r w:rsidRPr="00A55C6F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Agents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US" w:eastAsia="en-US"/>
        </w:rPr>
      </w:pPr>
      <w:hyperlink w:anchor="_Toc401071414" w:history="1">
        <w:r w:rsidRPr="00A55C6F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Owners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01071415" w:history="1">
        <w:r w:rsidRPr="00A55C6F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Solution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hyperlink w:anchor="_Toc401071416" w:history="1">
        <w:r w:rsidRPr="00A55C6F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Other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17" w:history="1">
        <w:r w:rsidRPr="00A55C6F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18" w:history="1">
        <w:r w:rsidRPr="00A55C6F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Audit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19" w:history="1">
        <w:r w:rsidRPr="00A55C6F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Limited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20" w:history="1">
        <w:r w:rsidRPr="00A55C6F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Scheduler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72A4" w:rsidRDefault="00C072A4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01071421" w:history="1">
        <w:r w:rsidRPr="00A55C6F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Pr="00A55C6F">
          <w:rPr>
            <w:rStyle w:val="Hyperlink"/>
            <w:noProof/>
          </w:rPr>
          <w:t>Other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_Toc401071421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F192C" w:rsidRPr="00421874" w:rsidRDefault="003B23DA" w:rsidP="00113637">
      <w:pPr>
        <w:pStyle w:val="Header"/>
        <w:tabs>
          <w:tab w:val="clear" w:pos="4153"/>
          <w:tab w:val="clear" w:pos="8306"/>
        </w:tabs>
        <w:spacing w:line="288" w:lineRule="auto"/>
        <w:rPr>
          <w:rFonts w:cs="Calibri"/>
          <w:i/>
          <w:sz w:val="16"/>
        </w:rPr>
      </w:pPr>
      <w:r>
        <w:rPr>
          <w:rFonts w:cs="Calibri"/>
          <w:sz w:val="20"/>
        </w:rPr>
        <w:fldChar w:fldCharType="end"/>
      </w:r>
    </w:p>
    <w:p w:rsidR="0064578B" w:rsidRPr="00421874" w:rsidRDefault="009F192C" w:rsidP="00113637">
      <w:pPr>
        <w:pStyle w:val="Header"/>
        <w:tabs>
          <w:tab w:val="clear" w:pos="4153"/>
          <w:tab w:val="clear" w:pos="8306"/>
        </w:tabs>
        <w:spacing w:line="288" w:lineRule="auto"/>
        <w:rPr>
          <w:rFonts w:cs="Calibri"/>
          <w:sz w:val="16"/>
        </w:rPr>
      </w:pPr>
      <w:r w:rsidRPr="00421874">
        <w:rPr>
          <w:rFonts w:cs="Calibri"/>
          <w:i/>
          <w:sz w:val="16"/>
        </w:rPr>
        <w:br w:type="page"/>
      </w:r>
      <w:bookmarkStart w:id="0" w:name="_GoBack"/>
      <w:bookmarkEnd w:id="0"/>
    </w:p>
    <w:p w:rsidR="0064578B" w:rsidRPr="00421874" w:rsidRDefault="00CC4485" w:rsidP="00A362FA">
      <w:pPr>
        <w:pStyle w:val="Heading1"/>
      </w:pPr>
      <w:bookmarkStart w:id="1" w:name="_Toc401071398"/>
      <w:r w:rsidRPr="00421874">
        <w:lastRenderedPageBreak/>
        <w:t xml:space="preserve">Introduction and </w:t>
      </w:r>
      <w:r w:rsidR="0064578B" w:rsidRPr="00421874">
        <w:t>Overview</w:t>
      </w:r>
      <w:bookmarkEnd w:id="1"/>
    </w:p>
    <w:p w:rsidR="00216E66" w:rsidRPr="00346BAB" w:rsidRDefault="00216E66" w:rsidP="00346BAB">
      <w:pPr>
        <w:rPr>
          <w:i/>
          <w:iCs/>
        </w:rPr>
      </w:pPr>
      <w:r w:rsidRPr="00346BAB">
        <w:rPr>
          <w:i/>
          <w:iCs/>
        </w:rPr>
        <w:t>Indicate the origin of the issue and a brief description (in one or two short paragraphs).</w:t>
      </w:r>
    </w:p>
    <w:p w:rsidR="00216E66" w:rsidRDefault="00216E66" w:rsidP="00346BAB"/>
    <w:p w:rsidR="00216E66" w:rsidRDefault="00216E66" w:rsidP="00346BAB">
      <w:pPr>
        <w:rPr>
          <w:i/>
          <w:iCs/>
        </w:rPr>
      </w:pPr>
      <w:r w:rsidRPr="00346BAB">
        <w:rPr>
          <w:iCs/>
        </w:rPr>
        <w:t>Issue description is:</w:t>
      </w:r>
      <w:r w:rsidR="00FB76E3">
        <w:t xml:space="preserve"> </w:t>
      </w:r>
      <w:r w:rsidR="00FB76E3">
        <w:tab/>
      </w:r>
      <w:r w:rsidRPr="00346BAB">
        <w:rPr>
          <w:i/>
          <w:iCs/>
        </w:rPr>
        <w:t>&lt;issue description (in full</w:t>
      </w:r>
      <w:r w:rsidR="00456D03">
        <w:rPr>
          <w:i/>
          <w:iCs/>
        </w:rPr>
        <w:t>, and without any amendment</w:t>
      </w:r>
      <w:r w:rsidRPr="00346BAB">
        <w:rPr>
          <w:i/>
          <w:iCs/>
        </w:rPr>
        <w:t>)&gt;</w:t>
      </w:r>
    </w:p>
    <w:p w:rsidR="004A2D88" w:rsidRDefault="004A2D88" w:rsidP="00346BAB">
      <w:pPr>
        <w:rPr>
          <w:i/>
          <w:iCs/>
        </w:rPr>
      </w:pPr>
    </w:p>
    <w:p w:rsidR="004A2D88" w:rsidRDefault="004A2D88" w:rsidP="00346BAB">
      <w:pPr>
        <w:rPr>
          <w:i/>
          <w:iCs/>
        </w:rPr>
      </w:pPr>
      <w:r>
        <w:rPr>
          <w:i/>
          <w:iCs/>
        </w:rPr>
        <w:t>If the issue relates to a Helpdesk call</w:t>
      </w:r>
      <w:r w:rsidR="005B4B28">
        <w:rPr>
          <w:i/>
          <w:iCs/>
        </w:rPr>
        <w:t>:-</w:t>
      </w:r>
    </w:p>
    <w:p w:rsidR="0001655F" w:rsidRDefault="0001655F" w:rsidP="00346BAB">
      <w:pPr>
        <w:rPr>
          <w:i/>
          <w:iCs/>
        </w:rPr>
      </w:pPr>
    </w:p>
    <w:p w:rsidR="00FB76E3" w:rsidRDefault="005B4B28" w:rsidP="00346BAB">
      <w:r w:rsidRPr="005B4B28">
        <w:t>Helpdesk ref:</w:t>
      </w:r>
      <w:r>
        <w:t xml:space="preserve">  </w:t>
      </w:r>
      <w:r w:rsidR="00FB76E3">
        <w:tab/>
      </w:r>
      <w:r w:rsidR="00FB76E3">
        <w:tab/>
      </w:r>
      <w:r w:rsidRPr="005B4B28">
        <w:rPr>
          <w:i/>
          <w:iCs/>
        </w:rPr>
        <w:t>&lt;helpdesk ref&gt;</w:t>
      </w:r>
      <w:r>
        <w:tab/>
      </w:r>
    </w:p>
    <w:p w:rsidR="00FB76E3" w:rsidRDefault="00FB76E3" w:rsidP="00346BAB">
      <w:r>
        <w:t>Client:</w:t>
      </w:r>
      <w:r>
        <w:tab/>
      </w:r>
      <w:r>
        <w:tab/>
      </w:r>
      <w:r>
        <w:tab/>
      </w:r>
      <w:r w:rsidR="005B4B28" w:rsidRPr="005B4B28">
        <w:rPr>
          <w:i/>
          <w:iCs/>
        </w:rPr>
        <w:t>&lt;client name&gt;</w:t>
      </w:r>
      <w:r w:rsidR="005B4B28">
        <w:tab/>
      </w:r>
    </w:p>
    <w:p w:rsidR="005B4B28" w:rsidRPr="005B4B28" w:rsidRDefault="00FB76E3" w:rsidP="00346BAB">
      <w:r>
        <w:t>Date Reported:</w:t>
      </w:r>
      <w:r>
        <w:tab/>
      </w:r>
      <w:r>
        <w:tab/>
      </w:r>
      <w:r w:rsidR="005B4B28" w:rsidRPr="005B4B28">
        <w:rPr>
          <w:i/>
          <w:iCs/>
        </w:rPr>
        <w:t>&lt;date reported&gt;</w:t>
      </w:r>
    </w:p>
    <w:p w:rsidR="00216E66" w:rsidRDefault="00216E66" w:rsidP="00346BAB"/>
    <w:p w:rsidR="00216E66" w:rsidRDefault="00FB76E3" w:rsidP="00346BAB">
      <w:r>
        <w:t>Comments are:</w:t>
      </w:r>
      <w:r>
        <w:tab/>
      </w:r>
      <w:r>
        <w:tab/>
      </w:r>
      <w:r w:rsidR="00216E66" w:rsidRPr="00346BAB">
        <w:rPr>
          <w:i/>
          <w:iCs/>
        </w:rPr>
        <w:t>&lt;all comments</w:t>
      </w:r>
      <w:r w:rsidR="003060B2">
        <w:rPr>
          <w:i/>
          <w:iCs/>
        </w:rPr>
        <w:t>, copied without amendment</w:t>
      </w:r>
      <w:r w:rsidR="00216E66" w:rsidRPr="00346BAB">
        <w:rPr>
          <w:i/>
          <w:iCs/>
        </w:rPr>
        <w:t>&gt;</w:t>
      </w:r>
    </w:p>
    <w:p w:rsidR="003A26A4" w:rsidRDefault="003A26A4" w:rsidP="00113637">
      <w:pPr>
        <w:spacing w:line="288" w:lineRule="auto"/>
      </w:pPr>
    </w:p>
    <w:p w:rsidR="003060B2" w:rsidRDefault="003060B2" w:rsidP="00113637">
      <w:pPr>
        <w:spacing w:line="288" w:lineRule="auto"/>
      </w:pPr>
      <w:r>
        <w:t>Review notes:</w:t>
      </w:r>
      <w:r>
        <w:tab/>
      </w:r>
      <w:r>
        <w:tab/>
      </w:r>
      <w:r w:rsidRPr="003060B2">
        <w:rPr>
          <w:i/>
          <w:iCs/>
        </w:rPr>
        <w:t>&lt;all review notes, copied without amendment&gt;</w:t>
      </w:r>
    </w:p>
    <w:p w:rsidR="005B4B28" w:rsidRDefault="005B4B28" w:rsidP="00113637">
      <w:pPr>
        <w:spacing w:line="288" w:lineRule="auto"/>
      </w:pPr>
    </w:p>
    <w:p w:rsidR="003060B2" w:rsidRPr="00421874" w:rsidRDefault="003060B2" w:rsidP="00113637">
      <w:pPr>
        <w:spacing w:line="288" w:lineRule="auto"/>
      </w:pPr>
    </w:p>
    <w:p w:rsidR="003A26A4" w:rsidRPr="00421874" w:rsidRDefault="003A26A4" w:rsidP="00BD7498">
      <w:pPr>
        <w:pStyle w:val="Heading2"/>
      </w:pPr>
      <w:bookmarkStart w:id="2" w:name="_Toc401071399"/>
      <w:r w:rsidRPr="00421874">
        <w:t>Document Purpose</w:t>
      </w:r>
      <w:bookmarkEnd w:id="2"/>
    </w:p>
    <w:p w:rsidR="0050651B" w:rsidRDefault="0050651B" w:rsidP="00113637">
      <w:pPr>
        <w:spacing w:line="288" w:lineRule="auto"/>
      </w:pPr>
    </w:p>
    <w:p w:rsidR="00A11F1A" w:rsidRPr="00542820" w:rsidRDefault="0050651B" w:rsidP="0050651B">
      <w:pPr>
        <w:spacing w:line="288" w:lineRule="auto"/>
      </w:pPr>
      <w:r>
        <w:t>I</w:t>
      </w:r>
      <w:r w:rsidRPr="006379AA">
        <w:rPr>
          <w:i/>
          <w:szCs w:val="22"/>
        </w:rPr>
        <w:t>ndicat</w:t>
      </w:r>
      <w:r>
        <w:rPr>
          <w:i/>
          <w:szCs w:val="22"/>
        </w:rPr>
        <w:t>e</w:t>
      </w:r>
      <w:r w:rsidRPr="006379AA">
        <w:rPr>
          <w:i/>
          <w:szCs w:val="22"/>
        </w:rPr>
        <w:t xml:space="preserve"> whether the document is intended for user sign-off, internal discussion, and/or as the definitive reference document for coding and testin</w:t>
      </w:r>
      <w:r>
        <w:rPr>
          <w:i/>
          <w:szCs w:val="22"/>
        </w:rPr>
        <w:t>g. Most of the time this will just be: ‘</w:t>
      </w:r>
      <w:r w:rsidRPr="0050651B">
        <w:rPr>
          <w:rFonts w:cstheme="minorHAnsi"/>
          <w:i/>
          <w:iCs/>
        </w:rPr>
        <w:t>For internal circulation, comment and sign-off.</w:t>
      </w:r>
      <w:r>
        <w:rPr>
          <w:rFonts w:cstheme="minorHAnsi"/>
          <w:i/>
          <w:iCs/>
        </w:rPr>
        <w:t>’</w:t>
      </w:r>
    </w:p>
    <w:p w:rsidR="00A11F1A" w:rsidRPr="00421874" w:rsidRDefault="00A11F1A" w:rsidP="00113637">
      <w:pPr>
        <w:spacing w:line="288" w:lineRule="auto"/>
      </w:pPr>
    </w:p>
    <w:p w:rsidR="00CC4485" w:rsidRPr="00421874" w:rsidRDefault="00CC4485" w:rsidP="00113637">
      <w:pPr>
        <w:spacing w:line="288" w:lineRule="auto"/>
      </w:pPr>
    </w:p>
    <w:p w:rsidR="003A26A4" w:rsidRPr="00421874" w:rsidRDefault="003A26A4" w:rsidP="00BD7498">
      <w:pPr>
        <w:pStyle w:val="Heading2"/>
      </w:pPr>
      <w:bookmarkStart w:id="3" w:name="_Toc401071400"/>
      <w:r w:rsidRPr="00421874">
        <w:t>Distribution List</w:t>
      </w:r>
      <w:bookmarkEnd w:id="3"/>
    </w:p>
    <w:p w:rsidR="00A11F1A" w:rsidRPr="00421874" w:rsidRDefault="00A11F1A" w:rsidP="00113637">
      <w:pPr>
        <w:pStyle w:val="ListParagraph"/>
        <w:spacing w:line="288" w:lineRule="auto"/>
        <w:ind w:left="1440"/>
        <w:rPr>
          <w:i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32"/>
        <w:gridCol w:w="854"/>
        <w:gridCol w:w="3446"/>
        <w:gridCol w:w="1367"/>
      </w:tblGrid>
      <w:tr w:rsidR="00A11F1A" w:rsidRPr="00421874" w:rsidTr="00D40F03">
        <w:tc>
          <w:tcPr>
            <w:tcW w:w="2132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Name</w:t>
            </w:r>
          </w:p>
        </w:tc>
        <w:tc>
          <w:tcPr>
            <w:tcW w:w="854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Initials</w:t>
            </w:r>
          </w:p>
        </w:tc>
        <w:tc>
          <w:tcPr>
            <w:tcW w:w="3446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Role</w:t>
            </w:r>
          </w:p>
        </w:tc>
        <w:tc>
          <w:tcPr>
            <w:tcW w:w="1367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Signed-off</w:t>
            </w:r>
          </w:p>
        </w:tc>
      </w:tr>
      <w:tr w:rsidR="00A11F1A" w:rsidRPr="00421874" w:rsidTr="00D40F03">
        <w:tc>
          <w:tcPr>
            <w:tcW w:w="2132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854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3446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1367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</w:tr>
      <w:tr w:rsidR="00A11F1A" w:rsidRPr="00421874" w:rsidTr="00D40F03">
        <w:tc>
          <w:tcPr>
            <w:tcW w:w="2132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854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3446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1367" w:type="dxa"/>
          </w:tcPr>
          <w:p w:rsidR="00A11F1A" w:rsidRPr="00542820" w:rsidRDefault="00A11F1A" w:rsidP="00113637">
            <w:pPr>
              <w:spacing w:line="288" w:lineRule="auto"/>
              <w:rPr>
                <w:rFonts w:cstheme="minorHAnsi"/>
              </w:rPr>
            </w:pPr>
          </w:p>
        </w:tc>
      </w:tr>
    </w:tbl>
    <w:p w:rsidR="00A11F1A" w:rsidRPr="0050651B" w:rsidRDefault="00A11F1A" w:rsidP="0050651B">
      <w:pPr>
        <w:spacing w:line="288" w:lineRule="auto"/>
        <w:rPr>
          <w:i/>
        </w:rPr>
      </w:pPr>
    </w:p>
    <w:p w:rsidR="003A26A4" w:rsidRPr="00421874" w:rsidRDefault="003A26A4" w:rsidP="00113637">
      <w:pPr>
        <w:pStyle w:val="ListParagraph"/>
        <w:spacing w:line="288" w:lineRule="auto"/>
      </w:pPr>
    </w:p>
    <w:p w:rsidR="003A26A4" w:rsidRPr="00421874" w:rsidRDefault="003A26A4" w:rsidP="00BD7498">
      <w:pPr>
        <w:pStyle w:val="Heading2"/>
      </w:pPr>
      <w:bookmarkStart w:id="4" w:name="_Toc401071401"/>
      <w:r w:rsidRPr="00421874">
        <w:t>Related documents</w:t>
      </w:r>
      <w:bookmarkEnd w:id="4"/>
    </w:p>
    <w:p w:rsidR="00352164" w:rsidRDefault="00352164" w:rsidP="002D4E76">
      <w:pPr>
        <w:spacing w:line="288" w:lineRule="auto"/>
        <w:rPr>
          <w:i/>
        </w:rPr>
      </w:pPr>
    </w:p>
    <w:p w:rsidR="002D4E76" w:rsidRDefault="002D4E76" w:rsidP="002D4E76">
      <w:pPr>
        <w:spacing w:line="288" w:lineRule="auto"/>
        <w:rPr>
          <w:i/>
        </w:rPr>
      </w:pPr>
      <w:r>
        <w:rPr>
          <w:i/>
        </w:rPr>
        <w:t xml:space="preserve">These can be any documents that backup the analysis in this spec, e.g. client specifications, or associated internal documents, e.g. </w:t>
      </w:r>
      <w:r w:rsidR="00CD7652">
        <w:rPr>
          <w:i/>
        </w:rPr>
        <w:t>the technical specification.</w:t>
      </w:r>
    </w:p>
    <w:p w:rsidR="00CD7652" w:rsidRPr="002D4E76" w:rsidRDefault="00CD7652" w:rsidP="002D4E76">
      <w:pPr>
        <w:spacing w:line="288" w:lineRule="auto"/>
        <w:rPr>
          <w:i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32"/>
        <w:gridCol w:w="2654"/>
        <w:gridCol w:w="3011"/>
      </w:tblGrid>
      <w:tr w:rsidR="00352164" w:rsidRPr="00421874" w:rsidTr="00B438E5">
        <w:tc>
          <w:tcPr>
            <w:tcW w:w="2132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Name</w:t>
            </w:r>
          </w:p>
        </w:tc>
        <w:tc>
          <w:tcPr>
            <w:tcW w:w="2654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Description</w:t>
            </w:r>
          </w:p>
        </w:tc>
        <w:tc>
          <w:tcPr>
            <w:tcW w:w="3011" w:type="dxa"/>
          </w:tcPr>
          <w:p w:rsidR="00352164" w:rsidRPr="00542820" w:rsidRDefault="002D4E76" w:rsidP="00113637">
            <w:pPr>
              <w:spacing w:line="288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Link</w:t>
            </w:r>
          </w:p>
        </w:tc>
      </w:tr>
      <w:tr w:rsidR="00352164" w:rsidRPr="00421874" w:rsidTr="00B438E5">
        <w:tc>
          <w:tcPr>
            <w:tcW w:w="2132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2654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3011" w:type="dxa"/>
          </w:tcPr>
          <w:p w:rsidR="00352164" w:rsidRPr="00F82FEF" w:rsidRDefault="00F82FEF" w:rsidP="00113637">
            <w:pPr>
              <w:spacing w:line="288" w:lineRule="auto"/>
              <w:rPr>
                <w:rFonts w:cstheme="minorHAnsi"/>
                <w:i/>
                <w:iCs/>
                <w:u w:val="single"/>
              </w:rPr>
            </w:pPr>
            <w:r w:rsidRPr="00F82FEF">
              <w:rPr>
                <w:rFonts w:cstheme="minorHAnsi"/>
                <w:i/>
                <w:iCs/>
                <w:u w:val="single"/>
              </w:rPr>
              <w:t>&lt;hyperlink to document&gt;</w:t>
            </w:r>
          </w:p>
        </w:tc>
      </w:tr>
      <w:tr w:rsidR="00352164" w:rsidRPr="00421874" w:rsidTr="00B438E5">
        <w:tc>
          <w:tcPr>
            <w:tcW w:w="2132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2654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3011" w:type="dxa"/>
          </w:tcPr>
          <w:p w:rsidR="00352164" w:rsidRPr="00542820" w:rsidRDefault="00352164" w:rsidP="00113637">
            <w:pPr>
              <w:spacing w:line="288" w:lineRule="auto"/>
              <w:rPr>
                <w:rFonts w:cstheme="minorHAnsi"/>
              </w:rPr>
            </w:pPr>
          </w:p>
        </w:tc>
      </w:tr>
    </w:tbl>
    <w:p w:rsidR="00352164" w:rsidRPr="00421874" w:rsidRDefault="00352164" w:rsidP="00113637">
      <w:pPr>
        <w:spacing w:line="288" w:lineRule="auto"/>
        <w:rPr>
          <w:rFonts w:cstheme="minorHAnsi"/>
          <w:i/>
          <w:sz w:val="24"/>
          <w:szCs w:val="24"/>
        </w:rPr>
      </w:pPr>
    </w:p>
    <w:p w:rsidR="003A26A4" w:rsidRDefault="003A26A4" w:rsidP="00D40F03">
      <w:pPr>
        <w:spacing w:line="288" w:lineRule="auto"/>
      </w:pPr>
    </w:p>
    <w:p w:rsidR="001D08B5" w:rsidRDefault="001D08B5" w:rsidP="00D40F03">
      <w:pPr>
        <w:spacing w:line="288" w:lineRule="auto"/>
      </w:pPr>
    </w:p>
    <w:p w:rsidR="003A26A4" w:rsidRPr="00421874" w:rsidRDefault="003A26A4" w:rsidP="00BD7498">
      <w:pPr>
        <w:pStyle w:val="Heading2"/>
      </w:pPr>
      <w:bookmarkStart w:id="5" w:name="_Toc401071402"/>
      <w:r w:rsidRPr="00421874">
        <w:t>Glossary</w:t>
      </w:r>
      <w:bookmarkEnd w:id="5"/>
    </w:p>
    <w:p w:rsidR="004C6FA5" w:rsidRDefault="004C6FA5" w:rsidP="00CD7652">
      <w:pPr>
        <w:spacing w:line="288" w:lineRule="auto"/>
        <w:rPr>
          <w:i/>
        </w:rPr>
      </w:pPr>
    </w:p>
    <w:p w:rsidR="00CD7652" w:rsidRDefault="00CD7652" w:rsidP="00CD7652">
      <w:pPr>
        <w:spacing w:line="288" w:lineRule="auto"/>
        <w:rPr>
          <w:iCs/>
        </w:rPr>
      </w:pPr>
      <w:r>
        <w:rPr>
          <w:i/>
        </w:rPr>
        <w:lastRenderedPageBreak/>
        <w:t xml:space="preserve">Any terms that the specification recipients or the developers or QA testers might not be familiar with, e.g. ‘sticky </w:t>
      </w:r>
      <w:proofErr w:type="gramStart"/>
      <w:r>
        <w:rPr>
          <w:i/>
        </w:rPr>
        <w:t>settings’ ,</w:t>
      </w:r>
      <w:proofErr w:type="gramEnd"/>
      <w:r>
        <w:rPr>
          <w:i/>
        </w:rPr>
        <w:t xml:space="preserve"> ‘</w:t>
      </w:r>
      <w:r w:rsidR="00D40F03">
        <w:rPr>
          <w:i/>
        </w:rPr>
        <w:t>approved fonts</w:t>
      </w:r>
      <w:r>
        <w:rPr>
          <w:i/>
        </w:rPr>
        <w:t>’ .</w:t>
      </w:r>
    </w:p>
    <w:p w:rsidR="0050651B" w:rsidRPr="0050651B" w:rsidRDefault="0050651B" w:rsidP="00CD7652">
      <w:pPr>
        <w:spacing w:line="288" w:lineRule="auto"/>
        <w:rPr>
          <w:iCs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085"/>
        <w:gridCol w:w="4678"/>
      </w:tblGrid>
      <w:tr w:rsidR="004C6FA5" w:rsidRPr="00421874" w:rsidTr="00D40F03">
        <w:tc>
          <w:tcPr>
            <w:tcW w:w="3085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Term</w:t>
            </w:r>
          </w:p>
        </w:tc>
        <w:tc>
          <w:tcPr>
            <w:tcW w:w="4678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Description</w:t>
            </w:r>
          </w:p>
        </w:tc>
      </w:tr>
      <w:tr w:rsidR="004C6FA5" w:rsidRPr="00421874" w:rsidTr="00D40F03">
        <w:tc>
          <w:tcPr>
            <w:tcW w:w="3085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4678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</w:rPr>
            </w:pPr>
          </w:p>
        </w:tc>
      </w:tr>
      <w:tr w:rsidR="004C6FA5" w:rsidRPr="00421874" w:rsidTr="00D40F03">
        <w:tc>
          <w:tcPr>
            <w:tcW w:w="3085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4678" w:type="dxa"/>
          </w:tcPr>
          <w:p w:rsidR="004C6FA5" w:rsidRPr="00542820" w:rsidRDefault="004C6FA5" w:rsidP="00113637">
            <w:pPr>
              <w:spacing w:line="288" w:lineRule="auto"/>
              <w:rPr>
                <w:rFonts w:cstheme="minorHAnsi"/>
              </w:rPr>
            </w:pPr>
          </w:p>
        </w:tc>
      </w:tr>
    </w:tbl>
    <w:p w:rsidR="004560E8" w:rsidRDefault="004560E8" w:rsidP="004560E8">
      <w:bookmarkStart w:id="6" w:name="_Toc374545736"/>
    </w:p>
    <w:p w:rsidR="004560E8" w:rsidRDefault="004560E8" w:rsidP="004560E8"/>
    <w:p w:rsidR="004560E8" w:rsidRPr="00421874" w:rsidRDefault="004560E8" w:rsidP="004560E8">
      <w:pPr>
        <w:pStyle w:val="Heading2"/>
        <w:spacing w:line="288" w:lineRule="auto"/>
      </w:pPr>
      <w:bookmarkStart w:id="7" w:name="_Toc401071403"/>
      <w:r w:rsidRPr="00421874">
        <w:t xml:space="preserve">Related </w:t>
      </w:r>
      <w:r>
        <w:t>issue</w:t>
      </w:r>
      <w:r w:rsidRPr="00421874">
        <w:t>s</w:t>
      </w:r>
      <w:r>
        <w:t xml:space="preserve"> for this release</w:t>
      </w:r>
      <w:bookmarkEnd w:id="6"/>
      <w:bookmarkEnd w:id="7"/>
    </w:p>
    <w:p w:rsidR="004560E8" w:rsidRDefault="004560E8" w:rsidP="00457FAA">
      <w:pPr>
        <w:spacing w:line="288" w:lineRule="auto"/>
        <w:rPr>
          <w:i/>
        </w:rPr>
      </w:pPr>
    </w:p>
    <w:p w:rsidR="00457FAA" w:rsidRDefault="00457FAA" w:rsidP="00457FAA">
      <w:pPr>
        <w:spacing w:line="288" w:lineRule="auto"/>
        <w:rPr>
          <w:i/>
        </w:rPr>
      </w:pPr>
      <w:r>
        <w:rPr>
          <w:i/>
        </w:rPr>
        <w:t>Any issues that have to be done in the same release as this issue.</w:t>
      </w:r>
    </w:p>
    <w:p w:rsidR="00457FAA" w:rsidRPr="00457FAA" w:rsidRDefault="00457FAA" w:rsidP="00457FAA">
      <w:pPr>
        <w:spacing w:line="288" w:lineRule="auto"/>
        <w:rPr>
          <w:i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5954"/>
      </w:tblGrid>
      <w:tr w:rsidR="004560E8" w:rsidRPr="00421874" w:rsidTr="001E58F5">
        <w:tc>
          <w:tcPr>
            <w:tcW w:w="1843" w:type="dxa"/>
          </w:tcPr>
          <w:p w:rsidR="004560E8" w:rsidRPr="00542820" w:rsidRDefault="001E58F5" w:rsidP="001E58F5">
            <w:pPr>
              <w:spacing w:line="288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Issue </w:t>
            </w:r>
            <w:r w:rsidR="004560E8">
              <w:rPr>
                <w:rFonts w:cstheme="minorHAnsi"/>
                <w:b/>
              </w:rPr>
              <w:t>Ref</w:t>
            </w:r>
          </w:p>
        </w:tc>
        <w:tc>
          <w:tcPr>
            <w:tcW w:w="5954" w:type="dxa"/>
          </w:tcPr>
          <w:p w:rsidR="004560E8" w:rsidRPr="00542820" w:rsidRDefault="004560E8" w:rsidP="00C320CF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Description</w:t>
            </w:r>
          </w:p>
        </w:tc>
      </w:tr>
      <w:tr w:rsidR="004560E8" w:rsidRPr="00421874" w:rsidTr="001E58F5">
        <w:tc>
          <w:tcPr>
            <w:tcW w:w="1843" w:type="dxa"/>
          </w:tcPr>
          <w:p w:rsidR="004560E8" w:rsidRPr="00542820" w:rsidRDefault="004560E8" w:rsidP="00C320CF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5954" w:type="dxa"/>
          </w:tcPr>
          <w:p w:rsidR="004560E8" w:rsidRPr="00542820" w:rsidRDefault="004560E8" w:rsidP="00C320CF">
            <w:pPr>
              <w:spacing w:line="288" w:lineRule="auto"/>
              <w:rPr>
                <w:rFonts w:cstheme="minorHAnsi"/>
              </w:rPr>
            </w:pPr>
          </w:p>
        </w:tc>
      </w:tr>
      <w:tr w:rsidR="004560E8" w:rsidRPr="00421874" w:rsidTr="001E58F5">
        <w:tc>
          <w:tcPr>
            <w:tcW w:w="1843" w:type="dxa"/>
          </w:tcPr>
          <w:p w:rsidR="004560E8" w:rsidRDefault="004560E8" w:rsidP="00C320CF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5954" w:type="dxa"/>
          </w:tcPr>
          <w:p w:rsidR="004560E8" w:rsidRDefault="004560E8" w:rsidP="00C320CF">
            <w:pPr>
              <w:spacing w:line="288" w:lineRule="auto"/>
              <w:rPr>
                <w:rFonts w:cstheme="minorHAnsi"/>
              </w:rPr>
            </w:pPr>
          </w:p>
        </w:tc>
      </w:tr>
    </w:tbl>
    <w:p w:rsidR="00457FAA" w:rsidRDefault="00457FAA" w:rsidP="00457FAA"/>
    <w:p w:rsidR="00457FAA" w:rsidRDefault="00457FAA" w:rsidP="00457FAA"/>
    <w:p w:rsidR="00457FAA" w:rsidRPr="00421874" w:rsidRDefault="00457FAA" w:rsidP="00457FAA">
      <w:pPr>
        <w:pStyle w:val="Heading2"/>
        <w:spacing w:line="288" w:lineRule="auto"/>
      </w:pPr>
      <w:bookmarkStart w:id="8" w:name="_Toc401071404"/>
      <w:r>
        <w:t>Issue</w:t>
      </w:r>
      <w:r w:rsidRPr="00421874">
        <w:t>s</w:t>
      </w:r>
      <w:r>
        <w:t xml:space="preserve"> that will be fixed as part of this issue</w:t>
      </w:r>
      <w:bookmarkEnd w:id="8"/>
    </w:p>
    <w:p w:rsidR="00457FAA" w:rsidRDefault="00457FAA" w:rsidP="00457FAA">
      <w:pPr>
        <w:spacing w:line="288" w:lineRule="auto"/>
        <w:rPr>
          <w:i/>
        </w:rPr>
      </w:pPr>
    </w:p>
    <w:p w:rsidR="00457FAA" w:rsidRDefault="00457FAA" w:rsidP="00457FAA">
      <w:pPr>
        <w:spacing w:line="288" w:lineRule="auto"/>
        <w:rPr>
          <w:i/>
        </w:rPr>
      </w:pPr>
      <w:r>
        <w:rPr>
          <w:i/>
        </w:rPr>
        <w:t>Any issues that will be fixed as a consequence of the amendments defined in this issue.</w:t>
      </w:r>
    </w:p>
    <w:p w:rsidR="00457FAA" w:rsidRPr="00457FAA" w:rsidRDefault="00457FAA" w:rsidP="00457FAA">
      <w:pPr>
        <w:spacing w:line="288" w:lineRule="auto"/>
        <w:rPr>
          <w:i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5954"/>
      </w:tblGrid>
      <w:tr w:rsidR="00457FAA" w:rsidRPr="00421874" w:rsidTr="00C320CF">
        <w:tc>
          <w:tcPr>
            <w:tcW w:w="1843" w:type="dxa"/>
          </w:tcPr>
          <w:p w:rsidR="00457FAA" w:rsidRPr="00542820" w:rsidRDefault="00457FAA" w:rsidP="00C320CF">
            <w:pPr>
              <w:spacing w:line="288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Issue Ref</w:t>
            </w:r>
          </w:p>
        </w:tc>
        <w:tc>
          <w:tcPr>
            <w:tcW w:w="5954" w:type="dxa"/>
          </w:tcPr>
          <w:p w:rsidR="00457FAA" w:rsidRPr="00542820" w:rsidRDefault="00457FAA" w:rsidP="00C320CF">
            <w:pPr>
              <w:spacing w:line="288" w:lineRule="auto"/>
              <w:rPr>
                <w:rFonts w:cstheme="minorHAnsi"/>
                <w:b/>
              </w:rPr>
            </w:pPr>
            <w:r w:rsidRPr="00542820">
              <w:rPr>
                <w:rFonts w:cstheme="minorHAnsi"/>
                <w:b/>
              </w:rPr>
              <w:t>Description</w:t>
            </w:r>
          </w:p>
        </w:tc>
      </w:tr>
      <w:tr w:rsidR="00457FAA" w:rsidRPr="00421874" w:rsidTr="00C320CF">
        <w:tc>
          <w:tcPr>
            <w:tcW w:w="1843" w:type="dxa"/>
          </w:tcPr>
          <w:p w:rsidR="00457FAA" w:rsidRPr="00542820" w:rsidRDefault="00457FAA" w:rsidP="00C320CF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5954" w:type="dxa"/>
          </w:tcPr>
          <w:p w:rsidR="00457FAA" w:rsidRPr="00542820" w:rsidRDefault="00457FAA" w:rsidP="00C320CF">
            <w:pPr>
              <w:spacing w:line="288" w:lineRule="auto"/>
              <w:rPr>
                <w:rFonts w:cstheme="minorHAnsi"/>
              </w:rPr>
            </w:pPr>
          </w:p>
        </w:tc>
      </w:tr>
      <w:tr w:rsidR="00457FAA" w:rsidRPr="00421874" w:rsidTr="00C320CF">
        <w:tc>
          <w:tcPr>
            <w:tcW w:w="1843" w:type="dxa"/>
          </w:tcPr>
          <w:p w:rsidR="00457FAA" w:rsidRDefault="00457FAA" w:rsidP="00C320CF">
            <w:pPr>
              <w:spacing w:line="288" w:lineRule="auto"/>
              <w:rPr>
                <w:rFonts w:cstheme="minorHAnsi"/>
              </w:rPr>
            </w:pPr>
          </w:p>
        </w:tc>
        <w:tc>
          <w:tcPr>
            <w:tcW w:w="5954" w:type="dxa"/>
          </w:tcPr>
          <w:p w:rsidR="00457FAA" w:rsidRDefault="00457FAA" w:rsidP="00C320CF">
            <w:pPr>
              <w:spacing w:line="288" w:lineRule="auto"/>
              <w:rPr>
                <w:rFonts w:cstheme="minorHAnsi"/>
              </w:rPr>
            </w:pPr>
          </w:p>
        </w:tc>
      </w:tr>
    </w:tbl>
    <w:p w:rsidR="00457FAA" w:rsidRPr="00421874" w:rsidRDefault="00457FAA" w:rsidP="00457FAA">
      <w:pPr>
        <w:spacing w:line="288" w:lineRule="auto"/>
        <w:rPr>
          <w:rFonts w:cstheme="minorHAnsi"/>
          <w:i/>
          <w:sz w:val="24"/>
          <w:szCs w:val="24"/>
        </w:rPr>
      </w:pPr>
    </w:p>
    <w:p w:rsidR="004C6FA5" w:rsidRPr="00421874" w:rsidRDefault="004C6FA5" w:rsidP="00113637">
      <w:pPr>
        <w:spacing w:line="288" w:lineRule="auto"/>
        <w:rPr>
          <w:rFonts w:cstheme="minorHAnsi"/>
          <w:i/>
          <w:sz w:val="24"/>
          <w:szCs w:val="24"/>
        </w:rPr>
      </w:pPr>
    </w:p>
    <w:p w:rsidR="003A26A4" w:rsidRPr="00421874" w:rsidRDefault="003A26A4" w:rsidP="00A362FA">
      <w:pPr>
        <w:pStyle w:val="Heading1"/>
      </w:pPr>
      <w:bookmarkStart w:id="9" w:name="_Toc401071405"/>
      <w:r w:rsidRPr="00421874">
        <w:lastRenderedPageBreak/>
        <w:t>Business Summary</w:t>
      </w:r>
      <w:bookmarkEnd w:id="9"/>
    </w:p>
    <w:p w:rsidR="00B6727E" w:rsidRPr="00421874" w:rsidRDefault="00B6727E" w:rsidP="00B6727E">
      <w:pPr>
        <w:pStyle w:val="Heading2"/>
      </w:pPr>
      <w:bookmarkStart w:id="10" w:name="_Toc401071406"/>
      <w:r w:rsidRPr="00421874">
        <w:t>Existing Functionality</w:t>
      </w:r>
      <w:bookmarkEnd w:id="10"/>
    </w:p>
    <w:p w:rsidR="00B6727E" w:rsidRPr="00421874" w:rsidRDefault="00B6727E" w:rsidP="00B6727E">
      <w:pPr>
        <w:pStyle w:val="ListParagraph"/>
        <w:spacing w:line="288" w:lineRule="auto"/>
        <w:rPr>
          <w:i/>
        </w:rPr>
      </w:pPr>
    </w:p>
    <w:p w:rsidR="00B6727E" w:rsidRPr="00EF3440" w:rsidRDefault="00B6727E" w:rsidP="00B6727E">
      <w:pPr>
        <w:spacing w:line="288" w:lineRule="auto"/>
        <w:rPr>
          <w:i/>
        </w:rPr>
      </w:pPr>
      <w:r>
        <w:rPr>
          <w:i/>
        </w:rPr>
        <w:t>Only as</w:t>
      </w:r>
      <w:r w:rsidRPr="00EF3440">
        <w:rPr>
          <w:i/>
        </w:rPr>
        <w:t xml:space="preserve"> appropriate; will be more relevant to larger issues, especially if any key contacts in the distribution list are known to be unfamiliar with certain aspects of the application</w:t>
      </w:r>
      <w:r>
        <w:rPr>
          <w:i/>
        </w:rPr>
        <w:t>.</w:t>
      </w:r>
    </w:p>
    <w:p w:rsidR="00B6727E" w:rsidRDefault="00B6727E" w:rsidP="00B6727E">
      <w:pPr>
        <w:pStyle w:val="ListParagraph"/>
        <w:spacing w:line="288" w:lineRule="auto"/>
      </w:pPr>
    </w:p>
    <w:p w:rsidR="00B6727E" w:rsidRPr="00421874" w:rsidRDefault="00B6727E" w:rsidP="00B6727E">
      <w:pPr>
        <w:pStyle w:val="ListParagraph"/>
        <w:spacing w:line="288" w:lineRule="auto"/>
      </w:pPr>
    </w:p>
    <w:p w:rsidR="003A26A4" w:rsidRPr="00421874" w:rsidRDefault="003A26A4" w:rsidP="00BD7498">
      <w:pPr>
        <w:pStyle w:val="Heading2"/>
      </w:pPr>
      <w:bookmarkStart w:id="11" w:name="_Toc401071407"/>
      <w:r w:rsidRPr="00421874">
        <w:t>User Requirement</w:t>
      </w:r>
      <w:bookmarkEnd w:id="11"/>
    </w:p>
    <w:p w:rsidR="00947EDC" w:rsidRPr="00421874" w:rsidRDefault="00947EDC" w:rsidP="00113637">
      <w:pPr>
        <w:spacing w:line="288" w:lineRule="auto"/>
        <w:ind w:left="720"/>
        <w:rPr>
          <w:i/>
        </w:rPr>
      </w:pPr>
    </w:p>
    <w:p w:rsidR="00CD1D1C" w:rsidRPr="00316438" w:rsidRDefault="00CD1D1C" w:rsidP="00CD1D1C">
      <w:pPr>
        <w:rPr>
          <w:szCs w:val="22"/>
        </w:rPr>
      </w:pPr>
      <w:r>
        <w:rPr>
          <w:i/>
          <w:szCs w:val="22"/>
        </w:rPr>
        <w:t>D</w:t>
      </w:r>
      <w:r w:rsidRPr="00316438">
        <w:rPr>
          <w:i/>
          <w:szCs w:val="22"/>
        </w:rPr>
        <w:t xml:space="preserve">efine the business problem that </w:t>
      </w:r>
      <w:r>
        <w:rPr>
          <w:i/>
          <w:szCs w:val="22"/>
        </w:rPr>
        <w:t>is being addressed,</w:t>
      </w:r>
      <w:r w:rsidRPr="00316438">
        <w:rPr>
          <w:i/>
          <w:szCs w:val="22"/>
        </w:rPr>
        <w:t xml:space="preserve"> NOT just a description of what the user requires to solve the business problem, e.g.</w:t>
      </w:r>
    </w:p>
    <w:p w:rsidR="00CD1D1C" w:rsidRPr="00667041" w:rsidRDefault="00CD1D1C" w:rsidP="00CD1D1C">
      <w:pPr>
        <w:pStyle w:val="ListParagraph"/>
        <w:ind w:left="360"/>
        <w:rPr>
          <w:szCs w:val="22"/>
        </w:rPr>
      </w:pPr>
    </w:p>
    <w:p w:rsidR="00CD1D1C" w:rsidRDefault="00CD1D1C" w:rsidP="00CD1D1C">
      <w:pPr>
        <w:ind w:left="720"/>
        <w:rPr>
          <w:i/>
          <w:szCs w:val="22"/>
        </w:rPr>
      </w:pPr>
      <w:r w:rsidRPr="00667041">
        <w:rPr>
          <w:i/>
          <w:szCs w:val="22"/>
        </w:rPr>
        <w:t>“We require Data Archiving” may be the user</w:t>
      </w:r>
      <w:r>
        <w:rPr>
          <w:i/>
          <w:szCs w:val="22"/>
        </w:rPr>
        <w:t>’</w:t>
      </w:r>
      <w:r w:rsidRPr="00667041">
        <w:rPr>
          <w:i/>
          <w:szCs w:val="22"/>
        </w:rPr>
        <w:t>s request</w:t>
      </w:r>
      <w:r>
        <w:rPr>
          <w:i/>
          <w:szCs w:val="22"/>
        </w:rPr>
        <w:t>.</w:t>
      </w:r>
    </w:p>
    <w:p w:rsidR="00CD1D1C" w:rsidRDefault="00CD1D1C" w:rsidP="00CD1D1C">
      <w:pPr>
        <w:ind w:left="720"/>
        <w:rPr>
          <w:i/>
          <w:szCs w:val="22"/>
        </w:rPr>
      </w:pPr>
    </w:p>
    <w:p w:rsidR="00CD1D1C" w:rsidRDefault="00CD1D1C" w:rsidP="00CD1D1C">
      <w:pPr>
        <w:ind w:left="720"/>
        <w:rPr>
          <w:i/>
          <w:szCs w:val="22"/>
        </w:rPr>
      </w:pPr>
      <w:r>
        <w:rPr>
          <w:i/>
          <w:szCs w:val="22"/>
        </w:rPr>
        <w:t>O</w:t>
      </w:r>
      <w:r w:rsidRPr="00667041">
        <w:rPr>
          <w:i/>
          <w:szCs w:val="22"/>
        </w:rPr>
        <w:t xml:space="preserve">n questioning the customer it was </w:t>
      </w:r>
      <w:r>
        <w:rPr>
          <w:i/>
          <w:szCs w:val="22"/>
        </w:rPr>
        <w:t>discover</w:t>
      </w:r>
      <w:r w:rsidRPr="00667041">
        <w:rPr>
          <w:i/>
          <w:szCs w:val="22"/>
        </w:rPr>
        <w:t xml:space="preserve">ed that the users are having trouble seeing recent data in </w:t>
      </w:r>
      <w:r>
        <w:rPr>
          <w:i/>
          <w:szCs w:val="22"/>
        </w:rPr>
        <w:t xml:space="preserve">a </w:t>
      </w:r>
      <w:r w:rsidRPr="00667041">
        <w:rPr>
          <w:i/>
          <w:szCs w:val="22"/>
        </w:rPr>
        <w:t xml:space="preserve">data tree, and are spending time searching the tree for up-to-date data. </w:t>
      </w:r>
    </w:p>
    <w:p w:rsidR="00CD1D1C" w:rsidRDefault="00CD1D1C" w:rsidP="00CD1D1C">
      <w:pPr>
        <w:ind w:left="720"/>
        <w:rPr>
          <w:i/>
          <w:szCs w:val="22"/>
        </w:rPr>
      </w:pPr>
    </w:p>
    <w:p w:rsidR="00CD1D1C" w:rsidRDefault="00CD1D1C" w:rsidP="00CD1D1C">
      <w:pPr>
        <w:ind w:left="720"/>
        <w:rPr>
          <w:i/>
          <w:szCs w:val="22"/>
        </w:rPr>
      </w:pPr>
      <w:r w:rsidRPr="00667041">
        <w:rPr>
          <w:i/>
          <w:szCs w:val="22"/>
        </w:rPr>
        <w:t>A simple filter added to the tree makes identifying relevant data quicker and more accurate.</w:t>
      </w:r>
    </w:p>
    <w:p w:rsidR="00CD1D1C" w:rsidRPr="00667041" w:rsidRDefault="00CD1D1C" w:rsidP="00CD1D1C">
      <w:pPr>
        <w:pStyle w:val="ListParagraph"/>
        <w:ind w:left="360"/>
        <w:rPr>
          <w:i/>
          <w:szCs w:val="22"/>
        </w:rPr>
      </w:pPr>
    </w:p>
    <w:p w:rsidR="00CD1D1C" w:rsidRPr="00346BAB" w:rsidRDefault="00CD1D1C" w:rsidP="00CD1D1C">
      <w:pPr>
        <w:rPr>
          <w:i/>
          <w:iCs/>
        </w:rPr>
      </w:pPr>
      <w:r>
        <w:rPr>
          <w:i/>
          <w:iCs/>
          <w:szCs w:val="22"/>
        </w:rPr>
        <w:t>I</w:t>
      </w:r>
      <w:r w:rsidRPr="00714D30">
        <w:rPr>
          <w:i/>
          <w:iCs/>
          <w:szCs w:val="22"/>
        </w:rPr>
        <w:t>f the business problem is not clear or cannot be obtained, this fact must be clearly documented</w:t>
      </w:r>
    </w:p>
    <w:p w:rsidR="00CD1D1C" w:rsidRDefault="00CD1D1C" w:rsidP="00316438">
      <w:pPr>
        <w:rPr>
          <w:i/>
          <w:szCs w:val="22"/>
        </w:rPr>
      </w:pPr>
    </w:p>
    <w:p w:rsidR="00523F76" w:rsidRDefault="00523F76" w:rsidP="00316438">
      <w:pPr>
        <w:rPr>
          <w:i/>
          <w:szCs w:val="22"/>
        </w:rPr>
      </w:pPr>
      <w:r>
        <w:rPr>
          <w:i/>
          <w:szCs w:val="22"/>
        </w:rPr>
        <w:t>Reproduce any user discussions here, indicating date and time.</w:t>
      </w:r>
    </w:p>
    <w:p w:rsidR="00CD1D1C" w:rsidRDefault="00CD1D1C" w:rsidP="00316438">
      <w:pPr>
        <w:rPr>
          <w:i/>
          <w:szCs w:val="22"/>
        </w:rPr>
      </w:pPr>
    </w:p>
    <w:p w:rsidR="00316438" w:rsidRDefault="00686FFA" w:rsidP="00316438">
      <w:pPr>
        <w:rPr>
          <w:i/>
          <w:szCs w:val="22"/>
        </w:rPr>
      </w:pPr>
      <w:r>
        <w:rPr>
          <w:i/>
          <w:szCs w:val="22"/>
        </w:rPr>
        <w:t>I</w:t>
      </w:r>
      <w:r w:rsidR="00316438" w:rsidRPr="00316438">
        <w:rPr>
          <w:i/>
          <w:szCs w:val="22"/>
        </w:rPr>
        <w:t>f the user has supplied a document then refer to its location</w:t>
      </w:r>
      <w:r>
        <w:rPr>
          <w:i/>
          <w:szCs w:val="22"/>
        </w:rPr>
        <w:t>.</w:t>
      </w:r>
    </w:p>
    <w:p w:rsidR="00686FFA" w:rsidRPr="00316438" w:rsidRDefault="00686FFA" w:rsidP="00316438">
      <w:pPr>
        <w:rPr>
          <w:i/>
          <w:szCs w:val="22"/>
        </w:rPr>
      </w:pPr>
    </w:p>
    <w:p w:rsidR="00316438" w:rsidRDefault="004F3188" w:rsidP="00316438">
      <w:pPr>
        <w:rPr>
          <w:i/>
          <w:szCs w:val="22"/>
        </w:rPr>
      </w:pPr>
      <w:r>
        <w:rPr>
          <w:i/>
          <w:szCs w:val="22"/>
        </w:rPr>
        <w:t>I</w:t>
      </w:r>
      <w:r w:rsidR="00316438" w:rsidRPr="00316438">
        <w:rPr>
          <w:i/>
          <w:szCs w:val="22"/>
        </w:rPr>
        <w:t>f the requirement was sent in an e-mail, reproduce the whole e-mail here</w:t>
      </w:r>
      <w:r>
        <w:rPr>
          <w:i/>
          <w:szCs w:val="22"/>
        </w:rPr>
        <w:t>.</w:t>
      </w:r>
    </w:p>
    <w:p w:rsidR="004F3188" w:rsidRPr="00316438" w:rsidRDefault="004F3188" w:rsidP="00316438">
      <w:pPr>
        <w:rPr>
          <w:i/>
          <w:szCs w:val="22"/>
        </w:rPr>
      </w:pPr>
    </w:p>
    <w:p w:rsidR="00523F76" w:rsidRDefault="004F3188" w:rsidP="00316438">
      <w:pPr>
        <w:rPr>
          <w:i/>
          <w:szCs w:val="22"/>
        </w:rPr>
      </w:pPr>
      <w:r>
        <w:rPr>
          <w:i/>
          <w:szCs w:val="22"/>
        </w:rPr>
        <w:t>I</w:t>
      </w:r>
      <w:r w:rsidR="00316438" w:rsidRPr="00316438">
        <w:rPr>
          <w:i/>
          <w:szCs w:val="22"/>
        </w:rPr>
        <w:t>f there is a ballpark document, reproduce the text of the ballpark here</w:t>
      </w:r>
      <w:r>
        <w:rPr>
          <w:i/>
          <w:szCs w:val="22"/>
        </w:rPr>
        <w:t>.</w:t>
      </w:r>
    </w:p>
    <w:p w:rsidR="003E63FA" w:rsidRDefault="003E63FA" w:rsidP="00316438">
      <w:pPr>
        <w:rPr>
          <w:i/>
          <w:szCs w:val="22"/>
        </w:rPr>
      </w:pPr>
    </w:p>
    <w:p w:rsidR="003E63FA" w:rsidRPr="00316438" w:rsidRDefault="003E63FA" w:rsidP="00316438">
      <w:pPr>
        <w:rPr>
          <w:i/>
          <w:szCs w:val="22"/>
        </w:rPr>
      </w:pPr>
      <w:r>
        <w:rPr>
          <w:i/>
          <w:szCs w:val="22"/>
        </w:rPr>
        <w:t>If there has been no contact with the user just state: ‘</w:t>
      </w:r>
      <w:r>
        <w:rPr>
          <w:iCs/>
        </w:rPr>
        <w:t>This issue has not been discussed with any of our users.’</w:t>
      </w:r>
    </w:p>
    <w:p w:rsidR="003A26A4" w:rsidRDefault="003A26A4" w:rsidP="00113637">
      <w:pPr>
        <w:spacing w:line="288" w:lineRule="auto"/>
      </w:pPr>
    </w:p>
    <w:p w:rsidR="005B4B28" w:rsidRDefault="005B4B28" w:rsidP="00A362FA">
      <w:pPr>
        <w:pStyle w:val="Heading4"/>
        <w:numPr>
          <w:ilvl w:val="0"/>
          <w:numId w:val="0"/>
        </w:numPr>
      </w:pPr>
    </w:p>
    <w:p w:rsidR="005B4B28" w:rsidRDefault="005B4B28" w:rsidP="00BD7498">
      <w:pPr>
        <w:pStyle w:val="Heading2"/>
      </w:pPr>
      <w:bookmarkStart w:id="12" w:name="_Toc401071408"/>
      <w:r>
        <w:t>Trace Requirement</w:t>
      </w:r>
      <w:bookmarkEnd w:id="12"/>
    </w:p>
    <w:p w:rsidR="005B4B28" w:rsidRDefault="005B4B28" w:rsidP="005B4B28"/>
    <w:p w:rsidR="005B4B28" w:rsidRDefault="005B4B28" w:rsidP="005B4B28">
      <w:pPr>
        <w:rPr>
          <w:i/>
          <w:iCs/>
        </w:rPr>
      </w:pPr>
      <w:r w:rsidRPr="003E63FA">
        <w:rPr>
          <w:i/>
          <w:iCs/>
        </w:rPr>
        <w:t xml:space="preserve">If </w:t>
      </w:r>
      <w:r w:rsidR="003E63FA">
        <w:rPr>
          <w:i/>
          <w:iCs/>
        </w:rPr>
        <w:t>we would like additional functionality, over-and-above the user’s requirement, state it here.</w:t>
      </w:r>
    </w:p>
    <w:p w:rsidR="003E63FA" w:rsidRDefault="003E63FA" w:rsidP="005B4B28">
      <w:pPr>
        <w:rPr>
          <w:i/>
          <w:iCs/>
        </w:rPr>
      </w:pPr>
    </w:p>
    <w:p w:rsidR="005B4B28" w:rsidRPr="003E63FA" w:rsidRDefault="003E63FA" w:rsidP="005B4B28">
      <w:pPr>
        <w:rPr>
          <w:rFonts w:cstheme="minorHAnsi"/>
          <w:i/>
          <w:iCs/>
        </w:rPr>
      </w:pPr>
      <w:r>
        <w:rPr>
          <w:i/>
          <w:iCs/>
        </w:rPr>
        <w:t>If there</w:t>
      </w:r>
      <w:r w:rsidR="009D6DB2">
        <w:rPr>
          <w:i/>
          <w:iCs/>
        </w:rPr>
        <w:t xml:space="preserve"> are </w:t>
      </w:r>
      <w:r w:rsidR="005B4B28" w:rsidRPr="003E63FA">
        <w:rPr>
          <w:i/>
          <w:iCs/>
        </w:rPr>
        <w:t xml:space="preserve">other issues that will be </w:t>
      </w:r>
      <w:r w:rsidR="009D6DB2">
        <w:rPr>
          <w:i/>
          <w:iCs/>
        </w:rPr>
        <w:t>complet</w:t>
      </w:r>
      <w:r w:rsidR="005B4B28" w:rsidRPr="003E63FA">
        <w:rPr>
          <w:i/>
          <w:iCs/>
        </w:rPr>
        <w:t>ed at the same time</w:t>
      </w:r>
      <w:r w:rsidR="009D6DB2">
        <w:rPr>
          <w:i/>
          <w:iCs/>
        </w:rPr>
        <w:t>, list them along with their full issue description.</w:t>
      </w:r>
    </w:p>
    <w:p w:rsidR="005B4B28" w:rsidRPr="00421874" w:rsidRDefault="005B4B28" w:rsidP="005B4B28">
      <w:pPr>
        <w:spacing w:line="288" w:lineRule="auto"/>
        <w:rPr>
          <w:rFonts w:cstheme="minorHAnsi"/>
          <w:sz w:val="24"/>
          <w:szCs w:val="24"/>
        </w:rPr>
      </w:pPr>
    </w:p>
    <w:p w:rsidR="005B4B28" w:rsidRPr="005B4B28" w:rsidRDefault="005B4B28" w:rsidP="005B4B28"/>
    <w:p w:rsidR="003A26A4" w:rsidRPr="00421874" w:rsidRDefault="003A26A4" w:rsidP="00113637">
      <w:pPr>
        <w:pStyle w:val="ListParagraph"/>
        <w:spacing w:line="288" w:lineRule="auto"/>
      </w:pPr>
    </w:p>
    <w:p w:rsidR="003A26A4" w:rsidRPr="00421874" w:rsidRDefault="003A26A4" w:rsidP="00A362FA">
      <w:pPr>
        <w:pStyle w:val="Heading1"/>
      </w:pPr>
      <w:bookmarkStart w:id="13" w:name="_Toc401071409"/>
      <w:r w:rsidRPr="00421874">
        <w:lastRenderedPageBreak/>
        <w:t>Solution Summary</w:t>
      </w:r>
      <w:bookmarkEnd w:id="13"/>
    </w:p>
    <w:p w:rsidR="005E2310" w:rsidRPr="005E2310" w:rsidRDefault="005E2310" w:rsidP="005E2310">
      <w:pPr>
        <w:rPr>
          <w:i/>
          <w:szCs w:val="22"/>
        </w:rPr>
      </w:pPr>
      <w:r>
        <w:rPr>
          <w:i/>
          <w:szCs w:val="22"/>
        </w:rPr>
        <w:t>A</w:t>
      </w:r>
      <w:r w:rsidRPr="005E2310">
        <w:rPr>
          <w:i/>
          <w:szCs w:val="22"/>
        </w:rPr>
        <w:t>ll routines and windows affected should be mentioned here, and how they contribute to the solution, but obviously in brief</w:t>
      </w:r>
      <w:r>
        <w:rPr>
          <w:i/>
          <w:szCs w:val="22"/>
        </w:rPr>
        <w:t xml:space="preserve"> - </w:t>
      </w:r>
      <w:r w:rsidRPr="005E2310">
        <w:rPr>
          <w:i/>
          <w:szCs w:val="22"/>
        </w:rPr>
        <w:t>remember that one or more of the spec reviewers may be very time-poor</w:t>
      </w:r>
      <w:r>
        <w:rPr>
          <w:i/>
          <w:szCs w:val="22"/>
        </w:rPr>
        <w:t>.</w:t>
      </w:r>
    </w:p>
    <w:p w:rsidR="005E2310" w:rsidRDefault="005E2310" w:rsidP="005E2310">
      <w:pPr>
        <w:pStyle w:val="ListParagraph"/>
        <w:ind w:left="360"/>
        <w:rPr>
          <w:i/>
          <w:szCs w:val="22"/>
        </w:rPr>
      </w:pPr>
    </w:p>
    <w:p w:rsidR="005E2310" w:rsidRPr="005E2310" w:rsidRDefault="005E2310" w:rsidP="005E2310">
      <w:pPr>
        <w:rPr>
          <w:i/>
          <w:szCs w:val="22"/>
        </w:rPr>
      </w:pPr>
      <w:r>
        <w:rPr>
          <w:i/>
          <w:szCs w:val="22"/>
        </w:rPr>
        <w:t>A</w:t>
      </w:r>
      <w:r w:rsidRPr="005E2310">
        <w:rPr>
          <w:i/>
          <w:szCs w:val="22"/>
        </w:rPr>
        <w:t>s rule-of-thumb, keep this section to one page per fifteen pages of detail</w:t>
      </w:r>
      <w:r>
        <w:rPr>
          <w:i/>
          <w:szCs w:val="22"/>
        </w:rPr>
        <w:t>.</w:t>
      </w:r>
    </w:p>
    <w:p w:rsidR="005E2310" w:rsidRDefault="005E2310" w:rsidP="005E2310">
      <w:pPr>
        <w:pStyle w:val="ListParagraph"/>
        <w:ind w:left="360"/>
        <w:rPr>
          <w:i/>
          <w:szCs w:val="22"/>
        </w:rPr>
      </w:pPr>
    </w:p>
    <w:p w:rsidR="005E2310" w:rsidRDefault="005E2310" w:rsidP="005E2310">
      <w:pPr>
        <w:rPr>
          <w:i/>
          <w:szCs w:val="22"/>
        </w:rPr>
      </w:pPr>
      <w:r>
        <w:rPr>
          <w:i/>
          <w:szCs w:val="22"/>
        </w:rPr>
        <w:t>A</w:t>
      </w:r>
      <w:r w:rsidRPr="005E2310">
        <w:rPr>
          <w:i/>
          <w:szCs w:val="22"/>
        </w:rPr>
        <w:t>ll of this section should be text only, no screenshots</w:t>
      </w:r>
      <w:r>
        <w:rPr>
          <w:i/>
          <w:szCs w:val="22"/>
        </w:rPr>
        <w:t>.</w:t>
      </w:r>
    </w:p>
    <w:p w:rsidR="00637C26" w:rsidRDefault="00637C26" w:rsidP="005E2310">
      <w:pPr>
        <w:rPr>
          <w:i/>
          <w:szCs w:val="22"/>
        </w:rPr>
      </w:pPr>
    </w:p>
    <w:p w:rsidR="00637C26" w:rsidRPr="005E2310" w:rsidRDefault="00637C26" w:rsidP="005E2310">
      <w:pPr>
        <w:rPr>
          <w:i/>
          <w:szCs w:val="22"/>
        </w:rPr>
      </w:pPr>
      <w:r>
        <w:rPr>
          <w:i/>
          <w:szCs w:val="22"/>
        </w:rPr>
        <w:t>If any alternative proposals had been made – possibly they had been stated in the issue description or in other documents or e-mails attached the issue – but have been rejected, state why they have been rejected.</w:t>
      </w:r>
    </w:p>
    <w:p w:rsidR="003A26A4" w:rsidRPr="00421874" w:rsidRDefault="003A26A4" w:rsidP="00113637">
      <w:pPr>
        <w:pStyle w:val="ListParagraph"/>
        <w:spacing w:line="288" w:lineRule="auto"/>
        <w:rPr>
          <w:i/>
        </w:rPr>
      </w:pPr>
    </w:p>
    <w:p w:rsidR="003A26A4" w:rsidRPr="00421874" w:rsidRDefault="003A26A4" w:rsidP="00BD7498">
      <w:pPr>
        <w:spacing w:line="288" w:lineRule="auto"/>
      </w:pPr>
    </w:p>
    <w:p w:rsidR="00947EDC" w:rsidRPr="00421874" w:rsidRDefault="00947EDC" w:rsidP="00113637">
      <w:pPr>
        <w:pStyle w:val="ListParagraph"/>
        <w:spacing w:line="288" w:lineRule="auto"/>
      </w:pPr>
    </w:p>
    <w:p w:rsidR="003A26A4" w:rsidRPr="00BD7498" w:rsidRDefault="00BD7498" w:rsidP="00BD7498">
      <w:pPr>
        <w:pStyle w:val="Heading2"/>
      </w:pPr>
      <w:bookmarkStart w:id="14" w:name="_Toc401071410"/>
      <w:r>
        <w:t>S</w:t>
      </w:r>
      <w:r w:rsidR="003A26A4" w:rsidRPr="00BD7498">
        <w:t>eparate sub-section</w:t>
      </w:r>
      <w:r w:rsidR="007D219D">
        <w:t>s</w:t>
      </w:r>
      <w:r w:rsidRPr="00BD7498">
        <w:t xml:space="preserve"> </w:t>
      </w:r>
      <w:r w:rsidR="007D219D">
        <w:t xml:space="preserve">for larger issues, divided into groups, e.g. ‘System </w:t>
      </w:r>
      <w:proofErr w:type="gramStart"/>
      <w:r w:rsidR="007D219D">
        <w:t>level’ ,</w:t>
      </w:r>
      <w:proofErr w:type="gramEnd"/>
      <w:r w:rsidR="007D219D">
        <w:t xml:space="preserve"> ‘Reports’.</w:t>
      </w:r>
      <w:bookmarkEnd w:id="14"/>
    </w:p>
    <w:p w:rsidR="003A26A4" w:rsidRPr="00421874" w:rsidRDefault="003A26A4" w:rsidP="00113637">
      <w:pPr>
        <w:pStyle w:val="ListParagraph"/>
        <w:spacing w:line="288" w:lineRule="auto"/>
      </w:pPr>
    </w:p>
    <w:p w:rsidR="003A26A4" w:rsidRDefault="00C81BE6" w:rsidP="002C3417">
      <w:pPr>
        <w:pStyle w:val="Heading2"/>
      </w:pPr>
      <w:bookmarkStart w:id="15" w:name="_Toc401071411"/>
      <w:r>
        <w:t>Business benefit</w:t>
      </w:r>
      <w:bookmarkEnd w:id="15"/>
    </w:p>
    <w:p w:rsidR="002C3417" w:rsidRDefault="002C3417" w:rsidP="00C81BE6">
      <w:pPr>
        <w:spacing w:line="288" w:lineRule="auto"/>
        <w:rPr>
          <w:i/>
          <w:iCs/>
        </w:rPr>
      </w:pPr>
    </w:p>
    <w:p w:rsidR="0009196E" w:rsidRDefault="00C5201E" w:rsidP="00C81BE6">
      <w:pPr>
        <w:spacing w:line="288" w:lineRule="auto"/>
        <w:rPr>
          <w:i/>
          <w:iCs/>
        </w:rPr>
      </w:pPr>
      <w:r>
        <w:rPr>
          <w:i/>
          <w:iCs/>
        </w:rPr>
        <w:t>Indicate any particular performance or processing efficiency benefits that will help our users in each of the following sections.</w:t>
      </w:r>
    </w:p>
    <w:p w:rsidR="002C3417" w:rsidRPr="0009196E" w:rsidRDefault="002C3417" w:rsidP="00C81BE6">
      <w:pPr>
        <w:spacing w:line="288" w:lineRule="auto"/>
        <w:rPr>
          <w:i/>
          <w:iCs/>
        </w:rPr>
      </w:pPr>
    </w:p>
    <w:p w:rsidR="00C81BE6" w:rsidRDefault="00C81BE6" w:rsidP="002C3417">
      <w:pPr>
        <w:pStyle w:val="Heading3"/>
      </w:pPr>
      <w:bookmarkStart w:id="16" w:name="_Toc401071412"/>
      <w:r>
        <w:t>Investors</w:t>
      </w:r>
      <w:bookmarkEnd w:id="16"/>
    </w:p>
    <w:p w:rsidR="002C3417" w:rsidRPr="002C3417" w:rsidRDefault="002C3417" w:rsidP="002C3417"/>
    <w:p w:rsidR="00C81BE6" w:rsidRDefault="00C81BE6" w:rsidP="002C3417">
      <w:pPr>
        <w:pStyle w:val="Heading3"/>
      </w:pPr>
      <w:bookmarkStart w:id="17" w:name="_Toc401071413"/>
      <w:r>
        <w:t>Agents</w:t>
      </w:r>
      <w:bookmarkEnd w:id="17"/>
    </w:p>
    <w:p w:rsidR="002C3417" w:rsidRPr="002C3417" w:rsidRDefault="002C3417" w:rsidP="002C3417"/>
    <w:p w:rsidR="00C81BE6" w:rsidRDefault="00C81BE6" w:rsidP="002C3417">
      <w:pPr>
        <w:pStyle w:val="Heading3"/>
      </w:pPr>
      <w:bookmarkStart w:id="18" w:name="_Toc401071414"/>
      <w:r>
        <w:t>Owners</w:t>
      </w:r>
      <w:bookmarkEnd w:id="18"/>
    </w:p>
    <w:p w:rsidR="00C81BE6" w:rsidRPr="00421874" w:rsidRDefault="00C81BE6" w:rsidP="00C81BE6">
      <w:pPr>
        <w:spacing w:line="288" w:lineRule="auto"/>
      </w:pPr>
    </w:p>
    <w:p w:rsidR="003A26A4" w:rsidRDefault="003A26A4" w:rsidP="00A362FA">
      <w:pPr>
        <w:pStyle w:val="Heading1"/>
      </w:pPr>
      <w:bookmarkStart w:id="19" w:name="_Toc401071415"/>
      <w:r w:rsidRPr="00421874">
        <w:lastRenderedPageBreak/>
        <w:t>Solution Detail</w:t>
      </w:r>
      <w:bookmarkEnd w:id="19"/>
    </w:p>
    <w:p w:rsidR="005F0B0D" w:rsidRPr="005F0B0D" w:rsidRDefault="005F0B0D" w:rsidP="005F0B0D">
      <w:r>
        <w:t>Company</w:t>
      </w:r>
    </w:p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06EA5BD8" wp14:editId="5DD0BD62">
            <wp:extent cx="4495800" cy="383971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032" cy="38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01D1DDB3" wp14:editId="5BEBDB10">
            <wp:extent cx="4495800" cy="384079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834" cy="385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F0B0D" w:rsidRDefault="005F0B0D" w:rsidP="005F0B0D">
      <w:r>
        <w:rPr>
          <w:noProof/>
          <w:lang w:val="en-US" w:eastAsia="en-US"/>
        </w:rPr>
        <w:lastRenderedPageBreak/>
        <w:drawing>
          <wp:inline distT="0" distB="0" distL="0" distR="0" wp14:anchorId="47CAE0EA" wp14:editId="2A989F2B">
            <wp:extent cx="4486275" cy="38326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51" cy="38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F0B0D" w:rsidRDefault="005F0B0D" w:rsidP="005F0B0D"/>
    <w:p w:rsidR="005F0B0D" w:rsidRDefault="005F0B0D" w:rsidP="005F0B0D">
      <w:r>
        <w:t>Company Account</w:t>
      </w:r>
    </w:p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3949EC63" wp14:editId="75CB89F8">
            <wp:extent cx="5278120" cy="314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677DDD" w:rsidP="005F0B0D">
      <w:r w:rsidRPr="00D81543">
        <w:rPr>
          <w:noProof/>
          <w:lang w:val="en-US" w:eastAsia="en-US"/>
        </w:rPr>
        <w:lastRenderedPageBreak/>
        <w:drawing>
          <wp:inline distT="0" distB="0" distL="0" distR="0" wp14:anchorId="330FCBE8" wp14:editId="000E6478">
            <wp:extent cx="5274310" cy="31457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B0D" w:rsidRDefault="005F0B0D" w:rsidP="005F0B0D"/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08A61036" wp14:editId="5836D0D2">
            <wp:extent cx="527812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>
      <w:r>
        <w:rPr>
          <w:noProof/>
          <w:lang w:val="en-US" w:eastAsia="en-US"/>
        </w:rPr>
        <w:lastRenderedPageBreak/>
        <w:drawing>
          <wp:inline distT="0" distB="0" distL="0" distR="0" wp14:anchorId="1BBE835F" wp14:editId="00A1B569">
            <wp:extent cx="5278120" cy="315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/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014DE78D" wp14:editId="203465E2">
            <wp:extent cx="5278120" cy="3148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>
      <w:r>
        <w:rPr>
          <w:noProof/>
          <w:lang w:val="en-US" w:eastAsia="en-US"/>
        </w:rPr>
        <w:lastRenderedPageBreak/>
        <w:drawing>
          <wp:inline distT="0" distB="0" distL="0" distR="0" wp14:anchorId="5DAFDB88" wp14:editId="6AC57164">
            <wp:extent cx="5278120" cy="3141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/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40658649" wp14:editId="440CD6A7">
            <wp:extent cx="5278120" cy="3141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1D34E5" w:rsidRDefault="001D34E5">
      <w:r>
        <w:br w:type="page"/>
      </w:r>
    </w:p>
    <w:p w:rsidR="005874EC" w:rsidRDefault="005874EC" w:rsidP="005F0B0D">
      <w:r>
        <w:lastRenderedPageBreak/>
        <w:t>Estate</w:t>
      </w:r>
    </w:p>
    <w:p w:rsidR="005874EC" w:rsidRDefault="005874EC" w:rsidP="005F0B0D">
      <w:r>
        <w:rPr>
          <w:noProof/>
          <w:lang w:val="en-US" w:eastAsia="en-US"/>
        </w:rPr>
        <w:drawing>
          <wp:inline distT="0" distB="0" distL="0" distR="0" wp14:anchorId="4CF73A5E" wp14:editId="22EC6A1F">
            <wp:extent cx="5278120" cy="3242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t>Property</w:t>
      </w:r>
    </w:p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0BDDEC37" wp14:editId="240090B8">
            <wp:extent cx="5278120" cy="3582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D" w:rsidRDefault="005F0B0D" w:rsidP="005F0B0D"/>
    <w:p w:rsidR="005F0B0D" w:rsidRDefault="00677DDD" w:rsidP="005F0B0D">
      <w:r w:rsidRPr="00D81543">
        <w:rPr>
          <w:noProof/>
          <w:lang w:val="en-US" w:eastAsia="en-US"/>
        </w:rPr>
        <w:lastRenderedPageBreak/>
        <w:drawing>
          <wp:inline distT="0" distB="0" distL="0" distR="0" wp14:anchorId="5667F699" wp14:editId="6D6C2186">
            <wp:extent cx="5274310" cy="35915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B0D" w:rsidRDefault="005F0B0D" w:rsidP="005F0B0D"/>
    <w:p w:rsidR="005F0B0D" w:rsidRDefault="005F0B0D" w:rsidP="005F0B0D">
      <w:r>
        <w:rPr>
          <w:noProof/>
          <w:lang w:val="en-US" w:eastAsia="en-US"/>
        </w:rPr>
        <w:drawing>
          <wp:inline distT="0" distB="0" distL="0" distR="0" wp14:anchorId="1E919B8A" wp14:editId="7924B26D">
            <wp:extent cx="5278120" cy="3589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>
      <w:r>
        <w:t xml:space="preserve"> </w:t>
      </w:r>
    </w:p>
    <w:p w:rsidR="005F0B0D" w:rsidRDefault="005F0B0D" w:rsidP="005F0B0D">
      <w:r>
        <w:rPr>
          <w:noProof/>
          <w:lang w:val="en-US" w:eastAsia="en-US"/>
        </w:rPr>
        <w:lastRenderedPageBreak/>
        <w:drawing>
          <wp:inline distT="0" distB="0" distL="0" distR="0" wp14:anchorId="06B22AB3" wp14:editId="7535F42A">
            <wp:extent cx="5278120" cy="3591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drawing>
          <wp:inline distT="0" distB="0" distL="0" distR="0" wp14:anchorId="52686329" wp14:editId="39B2FA14">
            <wp:extent cx="5278120" cy="3597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lastRenderedPageBreak/>
        <w:drawing>
          <wp:inline distT="0" distB="0" distL="0" distR="0" wp14:anchorId="3B98B19E" wp14:editId="6F36E8F9">
            <wp:extent cx="5278120" cy="35915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t>Property Accounting</w:t>
      </w:r>
    </w:p>
    <w:p w:rsidR="005F0B0D" w:rsidRDefault="005874EC" w:rsidP="005F0B0D">
      <w:r>
        <w:rPr>
          <w:noProof/>
          <w:lang w:val="en-US" w:eastAsia="en-US"/>
        </w:rPr>
        <w:drawing>
          <wp:inline distT="0" distB="0" distL="0" distR="0" wp14:anchorId="18B7F418" wp14:editId="05B1D50A">
            <wp:extent cx="5278120" cy="3228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lastRenderedPageBreak/>
        <w:drawing>
          <wp:inline distT="0" distB="0" distL="0" distR="0" wp14:anchorId="742AE050" wp14:editId="56BA2801">
            <wp:extent cx="5278120" cy="3248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drawing>
          <wp:inline distT="0" distB="0" distL="0" distR="0" wp14:anchorId="0769E024" wp14:editId="6E017CA3">
            <wp:extent cx="5278120" cy="32359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lastRenderedPageBreak/>
        <w:drawing>
          <wp:inline distT="0" distB="0" distL="0" distR="0" wp14:anchorId="66EBE0A3" wp14:editId="77D21620">
            <wp:extent cx="5278120" cy="3245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Default="005874EC" w:rsidP="005F0B0D"/>
    <w:p w:rsidR="005874EC" w:rsidRDefault="005874EC" w:rsidP="005F0B0D">
      <w:r>
        <w:rPr>
          <w:noProof/>
          <w:lang w:val="en-US" w:eastAsia="en-US"/>
        </w:rPr>
        <w:drawing>
          <wp:inline distT="0" distB="0" distL="0" distR="0" wp14:anchorId="4D9870E1" wp14:editId="50036A59">
            <wp:extent cx="5278120" cy="3237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4EC" w:rsidRDefault="005874EC" w:rsidP="005F0B0D"/>
    <w:p w:rsidR="001D34E5" w:rsidRDefault="001D34E5">
      <w:r>
        <w:br w:type="page"/>
      </w:r>
    </w:p>
    <w:p w:rsidR="001D34E5" w:rsidRDefault="001D34E5" w:rsidP="005F0B0D">
      <w:r>
        <w:lastRenderedPageBreak/>
        <w:t>Unit</w:t>
      </w:r>
    </w:p>
    <w:p w:rsidR="005874EC" w:rsidRDefault="005874EC" w:rsidP="005F0B0D">
      <w:r>
        <w:rPr>
          <w:noProof/>
          <w:lang w:val="en-US" w:eastAsia="en-US"/>
        </w:rPr>
        <w:drawing>
          <wp:inline distT="0" distB="0" distL="0" distR="0" wp14:anchorId="3DFFA922" wp14:editId="07AE0141">
            <wp:extent cx="5278120" cy="3220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E5" w:rsidRDefault="001D34E5" w:rsidP="005F0B0D"/>
    <w:p w:rsidR="001D34E5" w:rsidRDefault="001D34E5" w:rsidP="005F0B0D">
      <w:r>
        <w:rPr>
          <w:noProof/>
          <w:lang w:val="en-US" w:eastAsia="en-US"/>
        </w:rPr>
        <w:drawing>
          <wp:inline distT="0" distB="0" distL="0" distR="0" wp14:anchorId="3DE52D8E" wp14:editId="515A12E3">
            <wp:extent cx="527812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E5" w:rsidRDefault="001D34E5" w:rsidP="005F0B0D">
      <w:r>
        <w:rPr>
          <w:noProof/>
          <w:lang w:val="en-US" w:eastAsia="en-US"/>
        </w:rPr>
        <w:lastRenderedPageBreak/>
        <w:drawing>
          <wp:inline distT="0" distB="0" distL="0" distR="0" wp14:anchorId="57BE6E9E" wp14:editId="287E46B8">
            <wp:extent cx="5278120" cy="3220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D" w:rsidRDefault="00677DDD" w:rsidP="005F0B0D"/>
    <w:p w:rsidR="00677DDD" w:rsidRDefault="00677DDD" w:rsidP="005F0B0D">
      <w:r w:rsidRPr="00D81543">
        <w:rPr>
          <w:noProof/>
          <w:lang w:val="en-US" w:eastAsia="en-US"/>
        </w:rPr>
        <w:drawing>
          <wp:inline distT="0" distB="0" distL="0" distR="0" wp14:anchorId="4E58459D" wp14:editId="2B73727A">
            <wp:extent cx="5274945" cy="3213735"/>
            <wp:effectExtent l="0" t="0" r="190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4E5" w:rsidRDefault="001D34E5" w:rsidP="005F0B0D"/>
    <w:p w:rsidR="001D34E5" w:rsidRDefault="001D34E5" w:rsidP="005F0B0D">
      <w:r>
        <w:rPr>
          <w:noProof/>
          <w:lang w:val="en-US" w:eastAsia="en-US"/>
        </w:rPr>
        <w:lastRenderedPageBreak/>
        <w:drawing>
          <wp:inline distT="0" distB="0" distL="0" distR="0" wp14:anchorId="1BC0258E" wp14:editId="382C8482">
            <wp:extent cx="5278120" cy="3219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/>
    <w:p w:rsidR="00F74E1A" w:rsidRDefault="00F74E1A" w:rsidP="005F0B0D">
      <w:r>
        <w:t>Tenant</w:t>
      </w:r>
    </w:p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043A5B6E" wp14:editId="4C6151FA">
            <wp:extent cx="5278120" cy="3378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4E1A" w:rsidRDefault="00F74E1A" w:rsidP="005F0B0D"/>
    <w:p w:rsidR="00F74E1A" w:rsidRDefault="00F74E1A" w:rsidP="005F0B0D">
      <w:r>
        <w:rPr>
          <w:noProof/>
          <w:lang w:val="en-US" w:eastAsia="en-US"/>
        </w:rPr>
        <w:lastRenderedPageBreak/>
        <w:drawing>
          <wp:inline distT="0" distB="0" distL="0" distR="0" wp14:anchorId="4C8C48EF" wp14:editId="77DCEAB9">
            <wp:extent cx="5278120" cy="3376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4E1A" w:rsidRDefault="00F74E1A" w:rsidP="005F0B0D"/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570E948A" wp14:editId="04A00BB5">
            <wp:extent cx="5278120" cy="31045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7DDD" w:rsidRDefault="00677DDD" w:rsidP="005F0B0D"/>
    <w:p w:rsidR="00677DDD" w:rsidRDefault="00677DDD" w:rsidP="005F0B0D">
      <w:r w:rsidRPr="00D81543">
        <w:rPr>
          <w:noProof/>
          <w:lang w:val="en-US" w:eastAsia="en-US"/>
        </w:rPr>
        <w:lastRenderedPageBreak/>
        <w:drawing>
          <wp:inline distT="0" distB="0" distL="0" distR="0" wp14:anchorId="2B820CE5" wp14:editId="37357DBD">
            <wp:extent cx="5274310" cy="30943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1A" w:rsidRDefault="00F74E1A" w:rsidP="005F0B0D"/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697E9E96" wp14:editId="3C6FAE2C">
            <wp:extent cx="5278120" cy="3101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>
      <w:r>
        <w:rPr>
          <w:noProof/>
          <w:lang w:val="en-US" w:eastAsia="en-US"/>
        </w:rPr>
        <w:lastRenderedPageBreak/>
        <w:drawing>
          <wp:inline distT="0" distB="0" distL="0" distR="0" wp14:anchorId="003905B2" wp14:editId="4176BEC8">
            <wp:extent cx="5278120" cy="30949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/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346D2E0B" wp14:editId="783966F8">
            <wp:extent cx="5278120" cy="30975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/>
    <w:p w:rsidR="00F74E1A" w:rsidRDefault="00F74E1A" w:rsidP="005F0B0D">
      <w:r>
        <w:rPr>
          <w:noProof/>
          <w:lang w:val="en-US" w:eastAsia="en-US"/>
        </w:rPr>
        <w:lastRenderedPageBreak/>
        <w:drawing>
          <wp:inline distT="0" distB="0" distL="0" distR="0" wp14:anchorId="469D5478" wp14:editId="71D699A4">
            <wp:extent cx="5278120" cy="31045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31781912" wp14:editId="6667B094">
            <wp:extent cx="5278120" cy="3094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677DDD" w:rsidP="005F0B0D">
      <w:r w:rsidRPr="00D81543">
        <w:rPr>
          <w:noProof/>
          <w:lang w:val="en-US" w:eastAsia="en-US"/>
        </w:rPr>
        <w:lastRenderedPageBreak/>
        <w:drawing>
          <wp:inline distT="0" distB="0" distL="0" distR="0" wp14:anchorId="66B866C5" wp14:editId="4B4B90EC">
            <wp:extent cx="5274945" cy="310515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DD" w:rsidRDefault="00677DDD" w:rsidP="005F0B0D"/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4BFE5240" wp14:editId="5F777469">
            <wp:extent cx="5278120" cy="30975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>
      <w:r>
        <w:rPr>
          <w:noProof/>
          <w:lang w:val="en-US" w:eastAsia="en-US"/>
        </w:rPr>
        <w:lastRenderedPageBreak/>
        <w:drawing>
          <wp:inline distT="0" distB="0" distL="0" distR="0" wp14:anchorId="5F820823" wp14:editId="66D32AB1">
            <wp:extent cx="5278120" cy="30949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74E1A" w:rsidP="005F0B0D">
      <w:r>
        <w:rPr>
          <w:noProof/>
          <w:lang w:val="en-US" w:eastAsia="en-US"/>
        </w:rPr>
        <w:drawing>
          <wp:inline distT="0" distB="0" distL="0" distR="0" wp14:anchorId="03CAB976" wp14:editId="2768294B">
            <wp:extent cx="5278120" cy="3093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1A" w:rsidRDefault="00F81A83" w:rsidP="005F0B0D">
      <w:r w:rsidRPr="00C171A3">
        <w:rPr>
          <w:i/>
          <w:noProof/>
          <w:szCs w:val="22"/>
          <w:lang w:val="en-US" w:eastAsia="en-US"/>
        </w:rPr>
        <w:lastRenderedPageBreak/>
        <w:drawing>
          <wp:inline distT="0" distB="0" distL="0" distR="0" wp14:anchorId="571B2BFF" wp14:editId="4873C44E">
            <wp:extent cx="5274945" cy="310515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1A" w:rsidRDefault="00F74E1A" w:rsidP="005F0B0D"/>
    <w:p w:rsidR="00F74E1A" w:rsidRDefault="00F81A83" w:rsidP="005F0B0D">
      <w:r w:rsidRPr="00C171A3">
        <w:rPr>
          <w:noProof/>
          <w:lang w:val="en-US" w:eastAsia="en-US"/>
        </w:rPr>
        <w:drawing>
          <wp:inline distT="0" distB="0" distL="0" distR="0" wp14:anchorId="0FF4115B" wp14:editId="214A87E2">
            <wp:extent cx="5274310" cy="30867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AF5" w:rsidRDefault="00FB6AF5" w:rsidP="005F0B0D"/>
    <w:p w:rsidR="00C072A4" w:rsidRDefault="00C072A4">
      <w:r>
        <w:br w:type="page"/>
      </w:r>
    </w:p>
    <w:p w:rsidR="00FB6AF5" w:rsidRDefault="00FB6AF5" w:rsidP="005F0B0D">
      <w:r>
        <w:lastRenderedPageBreak/>
        <w:t>Debtor</w:t>
      </w:r>
    </w:p>
    <w:p w:rsidR="00FB6AF5" w:rsidRDefault="00FB6AF5" w:rsidP="005F0B0D">
      <w:r>
        <w:rPr>
          <w:noProof/>
          <w:lang w:val="en-US" w:eastAsia="en-US"/>
        </w:rPr>
        <w:drawing>
          <wp:inline distT="0" distB="0" distL="0" distR="0" wp14:anchorId="17754C2E" wp14:editId="283FB6E1">
            <wp:extent cx="5278120" cy="38011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2A4">
        <w:t xml:space="preserve"> </w:t>
      </w:r>
    </w:p>
    <w:p w:rsidR="00C072A4" w:rsidRDefault="00C072A4" w:rsidP="005F0B0D"/>
    <w:p w:rsidR="00FB6AF5" w:rsidRDefault="00FB6AF5" w:rsidP="005F0B0D">
      <w:r>
        <w:rPr>
          <w:noProof/>
          <w:lang w:val="en-US" w:eastAsia="en-US"/>
        </w:rPr>
        <w:drawing>
          <wp:inline distT="0" distB="0" distL="0" distR="0" wp14:anchorId="1FD04CBD" wp14:editId="7A4B0F50">
            <wp:extent cx="5278120" cy="3801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F5" w:rsidRDefault="00FB6AF5" w:rsidP="005F0B0D"/>
    <w:p w:rsidR="00FB6AF5" w:rsidRDefault="00FB6AF5" w:rsidP="005F0B0D">
      <w:r>
        <w:rPr>
          <w:noProof/>
          <w:lang w:val="en-US" w:eastAsia="en-US"/>
        </w:rPr>
        <w:lastRenderedPageBreak/>
        <w:drawing>
          <wp:inline distT="0" distB="0" distL="0" distR="0" wp14:anchorId="273D6EB6" wp14:editId="25C2F410">
            <wp:extent cx="5278120" cy="37992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04" w:rsidRDefault="002B0D04" w:rsidP="005F0B0D"/>
    <w:p w:rsidR="002B0D04" w:rsidRDefault="002B0D04" w:rsidP="005F0B0D">
      <w:r>
        <w:t>Creditor</w:t>
      </w:r>
    </w:p>
    <w:p w:rsidR="002B0D04" w:rsidRDefault="002B0D04" w:rsidP="005F0B0D">
      <w:r>
        <w:rPr>
          <w:noProof/>
          <w:lang w:val="en-US" w:eastAsia="en-US"/>
        </w:rPr>
        <w:drawing>
          <wp:inline distT="0" distB="0" distL="0" distR="0" wp14:anchorId="538DDC19" wp14:editId="2B16138C">
            <wp:extent cx="5278120" cy="3890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04" w:rsidRDefault="002B0D04" w:rsidP="005F0B0D">
      <w:r>
        <w:rPr>
          <w:noProof/>
          <w:lang w:val="en-US" w:eastAsia="en-US"/>
        </w:rPr>
        <w:lastRenderedPageBreak/>
        <w:drawing>
          <wp:inline distT="0" distB="0" distL="0" distR="0" wp14:anchorId="7AC6C6FF" wp14:editId="6710D114">
            <wp:extent cx="5278120" cy="389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0D04" w:rsidRDefault="002B0D04" w:rsidP="005F0B0D"/>
    <w:p w:rsidR="002B0D04" w:rsidRDefault="002B0D04" w:rsidP="005F0B0D">
      <w:r>
        <w:rPr>
          <w:noProof/>
          <w:lang w:val="en-US" w:eastAsia="en-US"/>
        </w:rPr>
        <w:drawing>
          <wp:inline distT="0" distB="0" distL="0" distR="0" wp14:anchorId="73910819" wp14:editId="7F0D723D">
            <wp:extent cx="5278120" cy="389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0D04" w:rsidRDefault="002B0D04" w:rsidP="005F0B0D"/>
    <w:p w:rsidR="002B0D04" w:rsidRDefault="002B0D04" w:rsidP="005F0B0D">
      <w:r>
        <w:rPr>
          <w:noProof/>
          <w:lang w:val="en-US" w:eastAsia="en-US"/>
        </w:rPr>
        <w:lastRenderedPageBreak/>
        <w:drawing>
          <wp:inline distT="0" distB="0" distL="0" distR="0" wp14:anchorId="43D94450" wp14:editId="3D874DAA">
            <wp:extent cx="5278120" cy="3886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0D04" w:rsidRDefault="002B0D04" w:rsidP="005F0B0D"/>
    <w:p w:rsidR="002B0D04" w:rsidRDefault="002B0D04" w:rsidP="005F0B0D">
      <w:r>
        <w:rPr>
          <w:noProof/>
          <w:lang w:val="en-US" w:eastAsia="en-US"/>
        </w:rPr>
        <w:drawing>
          <wp:inline distT="0" distB="0" distL="0" distR="0" wp14:anchorId="42D4C8FB" wp14:editId="18B6282D">
            <wp:extent cx="5278120" cy="3892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04" w:rsidRDefault="002B0D04" w:rsidP="005F0B0D"/>
    <w:p w:rsidR="002B0D04" w:rsidRPr="005F0B0D" w:rsidRDefault="002B0D04" w:rsidP="005F0B0D"/>
    <w:p w:rsidR="003A26A4" w:rsidRPr="00421874" w:rsidRDefault="003A26A4" w:rsidP="00A362FA">
      <w:pPr>
        <w:pStyle w:val="Heading1"/>
      </w:pPr>
      <w:bookmarkStart w:id="20" w:name="_Toc401071416"/>
      <w:r w:rsidRPr="00421874">
        <w:lastRenderedPageBreak/>
        <w:t>Other Notes</w:t>
      </w:r>
      <w:bookmarkEnd w:id="20"/>
    </w:p>
    <w:p w:rsidR="003A26A4" w:rsidRPr="00421874" w:rsidRDefault="003A26A4" w:rsidP="00113637">
      <w:pPr>
        <w:spacing w:line="288" w:lineRule="auto"/>
        <w:ind w:left="360"/>
      </w:pPr>
    </w:p>
    <w:p w:rsidR="003A26A4" w:rsidRPr="00421874" w:rsidRDefault="003A26A4" w:rsidP="00BD7498">
      <w:pPr>
        <w:pStyle w:val="Heading2"/>
      </w:pPr>
      <w:bookmarkStart w:id="21" w:name="_Toc401071417"/>
      <w:r w:rsidRPr="00421874">
        <w:t>Performance</w:t>
      </w:r>
      <w:bookmarkEnd w:id="21"/>
    </w:p>
    <w:p w:rsidR="00493895" w:rsidRDefault="00493895" w:rsidP="00493895">
      <w:pPr>
        <w:rPr>
          <w:i/>
          <w:szCs w:val="22"/>
        </w:rPr>
      </w:pPr>
    </w:p>
    <w:p w:rsidR="00493895" w:rsidRPr="00493895" w:rsidRDefault="00493895" w:rsidP="00493895">
      <w:pPr>
        <w:rPr>
          <w:i/>
          <w:szCs w:val="22"/>
        </w:rPr>
      </w:pPr>
      <w:r>
        <w:rPr>
          <w:i/>
          <w:szCs w:val="22"/>
        </w:rPr>
        <w:t>H</w:t>
      </w:r>
      <w:r w:rsidRPr="00493895">
        <w:rPr>
          <w:i/>
          <w:szCs w:val="22"/>
        </w:rPr>
        <w:t>ighlight any aspect of the changes that may cause performance problems, indicating probable record volumes</w:t>
      </w:r>
      <w:r>
        <w:rPr>
          <w:i/>
          <w:szCs w:val="22"/>
        </w:rPr>
        <w:t>.</w:t>
      </w:r>
    </w:p>
    <w:p w:rsidR="00493895" w:rsidRDefault="00493895" w:rsidP="00493895">
      <w:pPr>
        <w:pStyle w:val="ListParagraph"/>
        <w:ind w:left="1440"/>
        <w:rPr>
          <w:i/>
          <w:szCs w:val="22"/>
        </w:rPr>
      </w:pPr>
    </w:p>
    <w:p w:rsidR="00493895" w:rsidRDefault="00493895" w:rsidP="00493895">
      <w:pPr>
        <w:spacing w:line="288" w:lineRule="auto"/>
        <w:rPr>
          <w:i/>
        </w:rPr>
      </w:pPr>
      <w:r>
        <w:rPr>
          <w:i/>
          <w:szCs w:val="22"/>
        </w:rPr>
        <w:t>P</w:t>
      </w:r>
      <w:r w:rsidRPr="00A00F9E">
        <w:rPr>
          <w:i/>
          <w:szCs w:val="22"/>
        </w:rPr>
        <w:t>erformance expectations for the issue should also be defined here.</w:t>
      </w:r>
    </w:p>
    <w:p w:rsidR="00A362FA" w:rsidRPr="00A362FA" w:rsidRDefault="00A362FA" w:rsidP="00A362FA">
      <w:pPr>
        <w:spacing w:line="288" w:lineRule="auto"/>
        <w:ind w:left="720"/>
        <w:rPr>
          <w:i/>
        </w:rPr>
      </w:pPr>
    </w:p>
    <w:p w:rsidR="003A26A4" w:rsidRPr="00421874" w:rsidRDefault="003A26A4" w:rsidP="00BD7498">
      <w:pPr>
        <w:pStyle w:val="Heading2"/>
      </w:pPr>
      <w:bookmarkStart w:id="22" w:name="_Toc401071418"/>
      <w:r w:rsidRPr="00421874">
        <w:t>Audit Considerations</w:t>
      </w:r>
      <w:bookmarkEnd w:id="22"/>
    </w:p>
    <w:p w:rsidR="004149D3" w:rsidRDefault="004149D3" w:rsidP="00113637">
      <w:pPr>
        <w:pStyle w:val="ListParagraph"/>
        <w:spacing w:line="288" w:lineRule="auto"/>
        <w:rPr>
          <w:i/>
        </w:rPr>
      </w:pPr>
    </w:p>
    <w:p w:rsidR="003A26A4" w:rsidRPr="00421874" w:rsidRDefault="004149D3" w:rsidP="004149D3">
      <w:pPr>
        <w:pStyle w:val="ListParagraph"/>
        <w:spacing w:line="288" w:lineRule="auto"/>
        <w:ind w:left="0"/>
        <w:rPr>
          <w:i/>
        </w:rPr>
      </w:pPr>
      <w:r>
        <w:rPr>
          <w:i/>
        </w:rPr>
        <w:t>N</w:t>
      </w:r>
      <w:r w:rsidR="003A26A4" w:rsidRPr="00421874">
        <w:rPr>
          <w:i/>
        </w:rPr>
        <w:t>ote any auditing requirement over-and-above standard auditing</w:t>
      </w:r>
      <w:r>
        <w:rPr>
          <w:i/>
        </w:rPr>
        <w:t>.</w:t>
      </w:r>
    </w:p>
    <w:p w:rsidR="00CC4485" w:rsidRPr="00421874" w:rsidRDefault="00CC4485" w:rsidP="00BD7498">
      <w:pPr>
        <w:pStyle w:val="Heading2"/>
        <w:numPr>
          <w:ilvl w:val="0"/>
          <w:numId w:val="0"/>
        </w:numPr>
      </w:pPr>
    </w:p>
    <w:p w:rsidR="003A26A4" w:rsidRPr="00421874" w:rsidRDefault="003A26A4" w:rsidP="00BD7498">
      <w:pPr>
        <w:pStyle w:val="Heading2"/>
      </w:pPr>
      <w:bookmarkStart w:id="23" w:name="_Toc401071419"/>
      <w:r w:rsidRPr="00421874">
        <w:t>Limited Access</w:t>
      </w:r>
      <w:bookmarkEnd w:id="23"/>
    </w:p>
    <w:p w:rsidR="004149D3" w:rsidRDefault="004149D3" w:rsidP="004149D3">
      <w:pPr>
        <w:pStyle w:val="ListParagraph"/>
        <w:spacing w:line="288" w:lineRule="auto"/>
        <w:ind w:left="0"/>
        <w:rPr>
          <w:i/>
        </w:rPr>
      </w:pPr>
    </w:p>
    <w:p w:rsidR="003A26A4" w:rsidRPr="00421874" w:rsidRDefault="004149D3" w:rsidP="004149D3">
      <w:pPr>
        <w:pStyle w:val="ListParagraph"/>
        <w:spacing w:line="288" w:lineRule="auto"/>
        <w:ind w:left="0"/>
        <w:rPr>
          <w:i/>
        </w:rPr>
      </w:pPr>
      <w:r>
        <w:rPr>
          <w:i/>
        </w:rPr>
        <w:t>N</w:t>
      </w:r>
      <w:r w:rsidR="003A26A4" w:rsidRPr="00421874">
        <w:rPr>
          <w:i/>
        </w:rPr>
        <w:t>ote if any of the changes will be affected by limited access at client and/or property level</w:t>
      </w:r>
      <w:r>
        <w:rPr>
          <w:i/>
        </w:rPr>
        <w:t>.</w:t>
      </w:r>
    </w:p>
    <w:p w:rsidR="00CC4485" w:rsidRPr="00421874" w:rsidRDefault="00CC4485" w:rsidP="00BD7498">
      <w:pPr>
        <w:pStyle w:val="Heading2"/>
        <w:numPr>
          <w:ilvl w:val="0"/>
          <w:numId w:val="0"/>
        </w:numPr>
      </w:pPr>
    </w:p>
    <w:p w:rsidR="003A26A4" w:rsidRPr="00421874" w:rsidRDefault="003A26A4" w:rsidP="00BD7498">
      <w:pPr>
        <w:pStyle w:val="Heading2"/>
      </w:pPr>
      <w:bookmarkStart w:id="24" w:name="_Toc401071420"/>
      <w:r w:rsidRPr="00421874">
        <w:t>Scheduler</w:t>
      </w:r>
      <w:bookmarkEnd w:id="24"/>
      <w:r w:rsidRPr="00421874">
        <w:t xml:space="preserve"> </w:t>
      </w:r>
    </w:p>
    <w:p w:rsidR="004149D3" w:rsidRDefault="004149D3" w:rsidP="004149D3">
      <w:pPr>
        <w:pStyle w:val="ListParagraph"/>
        <w:spacing w:line="288" w:lineRule="auto"/>
        <w:ind w:left="0" w:firstLine="720"/>
        <w:rPr>
          <w:i/>
        </w:rPr>
      </w:pPr>
    </w:p>
    <w:p w:rsidR="003A26A4" w:rsidRPr="004149D3" w:rsidRDefault="004149D3" w:rsidP="004149D3">
      <w:pPr>
        <w:spacing w:line="288" w:lineRule="auto"/>
        <w:rPr>
          <w:i/>
        </w:rPr>
      </w:pPr>
      <w:r>
        <w:rPr>
          <w:i/>
        </w:rPr>
        <w:t>N</w:t>
      </w:r>
      <w:r w:rsidR="003A26A4" w:rsidRPr="004149D3">
        <w:rPr>
          <w:i/>
        </w:rPr>
        <w:t>ote any impact on routines already schedulable</w:t>
      </w:r>
      <w:r>
        <w:rPr>
          <w:i/>
        </w:rPr>
        <w:t>.</w:t>
      </w:r>
    </w:p>
    <w:p w:rsidR="00CC4485" w:rsidRPr="00421874" w:rsidRDefault="00CC4485" w:rsidP="00BD7498">
      <w:pPr>
        <w:pStyle w:val="Heading2"/>
        <w:numPr>
          <w:ilvl w:val="0"/>
          <w:numId w:val="0"/>
        </w:numPr>
      </w:pPr>
    </w:p>
    <w:p w:rsidR="003A26A4" w:rsidRPr="00421874" w:rsidRDefault="003A26A4" w:rsidP="00BD7498">
      <w:pPr>
        <w:pStyle w:val="Heading2"/>
      </w:pPr>
      <w:bookmarkStart w:id="25" w:name="_Toc401071421"/>
      <w:r w:rsidRPr="00421874">
        <w:t>Other Modules</w:t>
      </w:r>
      <w:bookmarkEnd w:id="25"/>
    </w:p>
    <w:p w:rsidR="004149D3" w:rsidRDefault="004149D3" w:rsidP="00113637">
      <w:pPr>
        <w:pStyle w:val="ListParagraph"/>
        <w:spacing w:line="288" w:lineRule="auto"/>
        <w:rPr>
          <w:i/>
        </w:rPr>
      </w:pPr>
    </w:p>
    <w:p w:rsidR="003A26A4" w:rsidRPr="00421874" w:rsidRDefault="004149D3" w:rsidP="004149D3">
      <w:pPr>
        <w:pStyle w:val="ListParagraph"/>
        <w:spacing w:line="288" w:lineRule="auto"/>
        <w:ind w:left="0"/>
        <w:rPr>
          <w:i/>
        </w:rPr>
      </w:pPr>
      <w:r>
        <w:rPr>
          <w:i/>
        </w:rPr>
        <w:t>N</w:t>
      </w:r>
      <w:r w:rsidR="003A26A4" w:rsidRPr="00421874">
        <w:rPr>
          <w:i/>
        </w:rPr>
        <w:t>ote any impact on other modules, e.g. due to schema changes</w:t>
      </w:r>
      <w:r>
        <w:rPr>
          <w:i/>
        </w:rPr>
        <w:t>.</w:t>
      </w:r>
    </w:p>
    <w:p w:rsidR="003A26A4" w:rsidRPr="00421874" w:rsidRDefault="003A26A4" w:rsidP="00113637">
      <w:pPr>
        <w:pStyle w:val="ListParagraph"/>
        <w:spacing w:line="288" w:lineRule="auto"/>
      </w:pPr>
    </w:p>
    <w:p w:rsidR="00BF3732" w:rsidRPr="00421874" w:rsidRDefault="00BF3732" w:rsidP="00113637">
      <w:pPr>
        <w:spacing w:line="288" w:lineRule="auto"/>
        <w:rPr>
          <w:rFonts w:cs="Calibri"/>
        </w:rPr>
      </w:pPr>
    </w:p>
    <w:sectPr w:rsidR="00BF3732" w:rsidRPr="00421874" w:rsidSect="00D95415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1440" w:right="1797" w:bottom="1560" w:left="1797" w:header="964" w:footer="113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33C" w:rsidRDefault="00D1533C">
      <w:r>
        <w:separator/>
      </w:r>
    </w:p>
  </w:endnote>
  <w:endnote w:type="continuationSeparator" w:id="0">
    <w:p w:rsidR="00D1533C" w:rsidRDefault="00D15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0CF" w:rsidRDefault="00C320CF">
    <w:pPr>
      <w:pStyle w:val="Footer"/>
      <w:rPr>
        <w:rFonts w:ascii="Trebuchet MS" w:hAnsi="Trebuchet MS"/>
        <w:lang w:val="en-US"/>
      </w:rPr>
    </w:pPr>
    <w:r>
      <w:rPr>
        <w:rFonts w:ascii="Trebuchet MS" w:hAnsi="Trebuchet MS"/>
        <w:lang w:val="en-US"/>
      </w:rPr>
      <w:t>©Trace Solutions 2014</w:t>
    </w:r>
    <w:r>
      <w:rPr>
        <w:rFonts w:ascii="Trebuchet MS" w:hAnsi="Trebuchet MS"/>
        <w:lang w:val="en-US"/>
      </w:rPr>
      <w:tab/>
    </w:r>
    <w:r>
      <w:rPr>
        <w:rFonts w:ascii="Trebuchet MS" w:hAnsi="Trebuchet MS"/>
      </w:rPr>
      <w:t xml:space="preserve"> </w:t>
    </w:r>
    <w:r>
      <w:rPr>
        <w:rFonts w:ascii="Trebuchet MS" w:hAnsi="Trebuchet MS"/>
        <w:lang w:val="en-US"/>
      </w:rPr>
      <w:t xml:space="preserve">Page </w:t>
    </w:r>
    <w:r>
      <w:rPr>
        <w:rFonts w:ascii="Trebuchet MS" w:hAnsi="Trebuchet MS"/>
        <w:lang w:val="en-US"/>
      </w:rPr>
      <w:fldChar w:fldCharType="begin"/>
    </w:r>
    <w:r>
      <w:rPr>
        <w:rFonts w:ascii="Trebuchet MS" w:hAnsi="Trebuchet MS"/>
        <w:lang w:val="en-US"/>
      </w:rPr>
      <w:instrText xml:space="preserve"> PAGE </w:instrText>
    </w:r>
    <w:r>
      <w:rPr>
        <w:rFonts w:ascii="Trebuchet MS" w:hAnsi="Trebuchet MS"/>
        <w:lang w:val="en-US"/>
      </w:rPr>
      <w:fldChar w:fldCharType="separate"/>
    </w:r>
    <w:r w:rsidR="00C072A4">
      <w:rPr>
        <w:rFonts w:ascii="Trebuchet MS" w:hAnsi="Trebuchet MS"/>
        <w:noProof/>
        <w:lang w:val="en-US"/>
      </w:rPr>
      <w:t>23</w:t>
    </w:r>
    <w:r>
      <w:rPr>
        <w:rFonts w:ascii="Trebuchet MS" w:hAnsi="Trebuchet MS"/>
        <w:lang w:val="en-US"/>
      </w:rPr>
      <w:fldChar w:fldCharType="end"/>
    </w:r>
    <w:r>
      <w:rPr>
        <w:rFonts w:ascii="Trebuchet MS" w:hAnsi="Trebuchet MS"/>
        <w:lang w:val="en-US"/>
      </w:rPr>
      <w:t xml:space="preserve"> of </w:t>
    </w:r>
    <w:r>
      <w:rPr>
        <w:rFonts w:ascii="Trebuchet MS" w:hAnsi="Trebuchet MS"/>
        <w:lang w:val="en-US"/>
      </w:rPr>
      <w:fldChar w:fldCharType="begin"/>
    </w:r>
    <w:r>
      <w:rPr>
        <w:rFonts w:ascii="Trebuchet MS" w:hAnsi="Trebuchet MS"/>
        <w:lang w:val="en-US"/>
      </w:rPr>
      <w:instrText xml:space="preserve"> NUMPAGES </w:instrText>
    </w:r>
    <w:r>
      <w:rPr>
        <w:rFonts w:ascii="Trebuchet MS" w:hAnsi="Trebuchet MS"/>
        <w:lang w:val="en-US"/>
      </w:rPr>
      <w:fldChar w:fldCharType="separate"/>
    </w:r>
    <w:r w:rsidR="00C072A4">
      <w:rPr>
        <w:rFonts w:ascii="Trebuchet MS" w:hAnsi="Trebuchet MS"/>
        <w:noProof/>
        <w:lang w:val="en-US"/>
      </w:rPr>
      <w:t>32</w:t>
    </w:r>
    <w:r>
      <w:rPr>
        <w:rFonts w:ascii="Trebuchet MS" w:hAnsi="Trebuchet MS"/>
        <w:lang w:val="en-US"/>
      </w:rPr>
      <w:fldChar w:fldCharType="end"/>
    </w:r>
    <w:r>
      <w:rPr>
        <w:rFonts w:ascii="Trebuchet MS" w:hAnsi="Trebuchet MS"/>
        <w:lang w:val="en-US"/>
      </w:rPr>
      <w:tab/>
      <w:t xml:space="preserve"> CONFIDENTIAL</w:t>
    </w:r>
  </w:p>
  <w:p w:rsidR="00C320CF" w:rsidRDefault="00C320CF">
    <w:pPr>
      <w:pStyle w:val="Footer"/>
      <w:rPr>
        <w:rFonts w:ascii="Trebuchet MS" w:hAnsi="Trebuchet MS"/>
      </w:rPr>
    </w:pPr>
    <w:r w:rsidRPr="008A4FE6">
      <w:rPr>
        <w:rFonts w:ascii="Trebuchet MS" w:hAnsi="Trebuchet MS"/>
        <w:i/>
        <w:sz w:val="16"/>
      </w:rPr>
      <w:fldChar w:fldCharType="begin"/>
    </w:r>
    <w:r w:rsidRPr="008A4FE6">
      <w:rPr>
        <w:rFonts w:ascii="Trebuchet MS" w:hAnsi="Trebuchet MS"/>
        <w:i/>
        <w:sz w:val="16"/>
      </w:rPr>
      <w:instrText xml:space="preserve"> TIME \@ "dd/MM/yyyy HH:mm" </w:instrText>
    </w:r>
    <w:r w:rsidRPr="008A4FE6">
      <w:rPr>
        <w:rFonts w:ascii="Trebuchet MS" w:hAnsi="Trebuchet MS"/>
        <w:i/>
        <w:sz w:val="16"/>
      </w:rPr>
      <w:fldChar w:fldCharType="separate"/>
    </w:r>
    <w:r w:rsidR="00FE22D3">
      <w:rPr>
        <w:rFonts w:ascii="Trebuchet MS" w:hAnsi="Trebuchet MS"/>
        <w:i/>
        <w:noProof/>
        <w:sz w:val="16"/>
      </w:rPr>
      <w:t>14/10/2014 10:41</w:t>
    </w:r>
    <w:r w:rsidRPr="008A4FE6">
      <w:rPr>
        <w:rFonts w:ascii="Trebuchet MS" w:hAnsi="Trebuchet MS"/>
        <w:i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0CF" w:rsidRDefault="00C320CF" w:rsidP="009114E1">
    <w:pPr>
      <w:spacing w:line="384" w:lineRule="auto"/>
      <w:ind w:left="-142" w:firstLine="142"/>
      <w:jc w:val="center"/>
      <w:rPr>
        <w:color w:val="404040"/>
        <w:sz w:val="16"/>
      </w:rPr>
    </w:pPr>
  </w:p>
  <w:p w:rsidR="00C320CF" w:rsidRPr="002618D6" w:rsidRDefault="00C320CF" w:rsidP="009114E1">
    <w:pPr>
      <w:spacing w:line="384" w:lineRule="auto"/>
      <w:ind w:left="-142" w:firstLine="142"/>
      <w:jc w:val="center"/>
      <w:rPr>
        <w:color w:val="404040"/>
        <w:sz w:val="16"/>
      </w:rPr>
    </w:pPr>
    <w:r w:rsidRPr="002618D6">
      <w:rPr>
        <w:color w:val="404040"/>
        <w:sz w:val="16"/>
      </w:rPr>
      <w:t>Trace Solutions Ltd, 224-232 St John Street, London EC1V 4QR     t: 020 7825 1000     www.</w:t>
    </w:r>
    <w:r w:rsidRPr="002618D6">
      <w:rPr>
        <w:b/>
        <w:color w:val="404040"/>
        <w:sz w:val="16"/>
      </w:rPr>
      <w:t>trace</w:t>
    </w:r>
    <w:r w:rsidRPr="002618D6">
      <w:rPr>
        <w:color w:val="404040"/>
        <w:sz w:val="16"/>
      </w:rPr>
      <w:t>solutions.co.uk</w:t>
    </w:r>
  </w:p>
  <w:p w:rsidR="00C320CF" w:rsidRPr="00A97EC2" w:rsidRDefault="00C320CF" w:rsidP="009114E1">
    <w:pPr>
      <w:spacing w:line="384" w:lineRule="auto"/>
      <w:ind w:left="-142" w:firstLine="142"/>
      <w:jc w:val="center"/>
    </w:pPr>
    <w:r w:rsidRPr="006F4995">
      <w:rPr>
        <w:color w:val="A6A6A6"/>
        <w:sz w:val="12"/>
      </w:rPr>
      <w:t>Registered in England and Wales Company No. 65756575</w:t>
    </w:r>
    <w:r w:rsidRPr="002618D6">
      <w:rPr>
        <w:color w:val="A6A6A6"/>
        <w:sz w:val="12"/>
      </w:rPr>
      <w:t xml:space="preserve">     Registered office: 224-232 St John Street, London EC1V 4QR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33C" w:rsidRDefault="00D1533C">
      <w:r>
        <w:separator/>
      </w:r>
    </w:p>
  </w:footnote>
  <w:footnote w:type="continuationSeparator" w:id="0">
    <w:p w:rsidR="00D1533C" w:rsidRDefault="00D153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0CF" w:rsidRDefault="00C320CF" w:rsidP="00C320CF">
    <w:r w:rsidRPr="00421874">
      <w:t>TR</w:t>
    </w:r>
    <w:r>
      <w:t>23086</w:t>
    </w:r>
    <w:r w:rsidRPr="00421874">
      <w:t xml:space="preserve">   </w:t>
    </w:r>
    <w:r>
      <w:t>OHG – Integration Mapping</w:t>
    </w:r>
    <w:r>
      <w:tab/>
    </w:r>
    <w:r>
      <w:tab/>
    </w:r>
    <w:r>
      <w:tab/>
    </w:r>
    <w:r>
      <w:tab/>
      <w:t>Functional Specification</w:t>
    </w:r>
  </w:p>
  <w:p w:rsidR="00C320CF" w:rsidRDefault="00C320C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0CF" w:rsidRDefault="00C320CF">
    <w:pPr>
      <w:pStyle w:val="Header"/>
    </w:pPr>
    <w:r>
      <w:tab/>
    </w:r>
    <w:r>
      <w:tab/>
    </w:r>
    <w:r>
      <w:rPr>
        <w:noProof/>
        <w:lang w:val="en-US" w:eastAsia="en-US"/>
      </w:rPr>
      <w:drawing>
        <wp:inline distT="0" distB="0" distL="0" distR="0" wp14:anchorId="59C22B91" wp14:editId="090E4A99">
          <wp:extent cx="1952625" cy="434596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in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08014" cy="4469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320CF" w:rsidRDefault="00C320CF">
    <w:pPr>
      <w:pStyle w:val="Header"/>
    </w:pPr>
  </w:p>
  <w:p w:rsidR="00C320CF" w:rsidRDefault="00C320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70F84"/>
    <w:multiLevelType w:val="hybridMultilevel"/>
    <w:tmpl w:val="C834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C2760"/>
    <w:multiLevelType w:val="hybridMultilevel"/>
    <w:tmpl w:val="A33E07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963CD"/>
    <w:multiLevelType w:val="hybridMultilevel"/>
    <w:tmpl w:val="FA2E3C20"/>
    <w:lvl w:ilvl="0" w:tplc="DB3E7A60">
      <w:start w:val="1"/>
      <w:numFmt w:val="bullet"/>
      <w:lvlText w:val=""/>
      <w:lvlJc w:val="left"/>
      <w:pPr>
        <w:tabs>
          <w:tab w:val="num" w:pos="356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3">
    <w:nsid w:val="12A44B2A"/>
    <w:multiLevelType w:val="hybridMultilevel"/>
    <w:tmpl w:val="BBC4FEA2"/>
    <w:lvl w:ilvl="0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>
    <w:nsid w:val="14AC4237"/>
    <w:multiLevelType w:val="hybridMultilevel"/>
    <w:tmpl w:val="D23496BA"/>
    <w:lvl w:ilvl="0" w:tplc="DB3E7A60">
      <w:start w:val="1"/>
      <w:numFmt w:val="bullet"/>
      <w:lvlText w:val=""/>
      <w:lvlJc w:val="left"/>
      <w:pPr>
        <w:tabs>
          <w:tab w:val="num" w:pos="356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">
    <w:nsid w:val="1DCA0EA3"/>
    <w:multiLevelType w:val="hybridMultilevel"/>
    <w:tmpl w:val="847AAB3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FD56996"/>
    <w:multiLevelType w:val="hybridMultilevel"/>
    <w:tmpl w:val="ED6A9276"/>
    <w:lvl w:ilvl="0" w:tplc="DB3E7A60">
      <w:start w:val="1"/>
      <w:numFmt w:val="bullet"/>
      <w:lvlText w:val=""/>
      <w:lvlJc w:val="left"/>
      <w:pPr>
        <w:tabs>
          <w:tab w:val="num" w:pos="356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7">
    <w:nsid w:val="22F014B4"/>
    <w:multiLevelType w:val="hybridMultilevel"/>
    <w:tmpl w:val="D0EEFB2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B0313"/>
    <w:multiLevelType w:val="hybridMultilevel"/>
    <w:tmpl w:val="3A7886E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27E1702"/>
    <w:multiLevelType w:val="hybridMultilevel"/>
    <w:tmpl w:val="DCC07200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654EC1"/>
    <w:multiLevelType w:val="hybridMultilevel"/>
    <w:tmpl w:val="1C845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76692A"/>
    <w:multiLevelType w:val="multilevel"/>
    <w:tmpl w:val="628628AC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ascii="Corbel" w:hAnsi="Corbel" w:hint="default"/>
        <w:b w:val="0"/>
        <w:i w:val="0"/>
        <w:sz w:val="36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ascii="Corbel" w:hAnsi="Corbel" w:hint="default"/>
        <w:b w:val="0"/>
        <w:i w:val="0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ascii="Corbel" w:hAnsi="Corbel" w:hint="default"/>
        <w:b w:val="0"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Corbel" w:hAnsi="Corbel" w:hint="default"/>
        <w:b w:val="0"/>
        <w:i w:val="0"/>
        <w:sz w:val="22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>
    <w:nsid w:val="520971AC"/>
    <w:multiLevelType w:val="hybridMultilevel"/>
    <w:tmpl w:val="3E28FD52"/>
    <w:lvl w:ilvl="0" w:tplc="DB3E7A60">
      <w:start w:val="1"/>
      <w:numFmt w:val="bullet"/>
      <w:lvlText w:val=""/>
      <w:lvlJc w:val="left"/>
      <w:pPr>
        <w:tabs>
          <w:tab w:val="num" w:pos="1004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8F57460"/>
    <w:multiLevelType w:val="hybridMultilevel"/>
    <w:tmpl w:val="959A985A"/>
    <w:lvl w:ilvl="0" w:tplc="DB3E7A60">
      <w:start w:val="1"/>
      <w:numFmt w:val="bullet"/>
      <w:lvlText w:val=""/>
      <w:lvlJc w:val="left"/>
      <w:pPr>
        <w:tabs>
          <w:tab w:val="num" w:pos="356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14">
    <w:nsid w:val="595276B7"/>
    <w:multiLevelType w:val="hybridMultilevel"/>
    <w:tmpl w:val="AF2C9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696429"/>
    <w:multiLevelType w:val="hybridMultilevel"/>
    <w:tmpl w:val="75A23244"/>
    <w:lvl w:ilvl="0" w:tplc="DB3E7A60">
      <w:start w:val="1"/>
      <w:numFmt w:val="bullet"/>
      <w:lvlText w:val=""/>
      <w:lvlJc w:val="left"/>
      <w:pPr>
        <w:tabs>
          <w:tab w:val="num" w:pos="356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16">
    <w:nsid w:val="7988341C"/>
    <w:multiLevelType w:val="multilevel"/>
    <w:tmpl w:val="91DE7DAE"/>
    <w:lvl w:ilvl="0">
      <w:start w:val="1"/>
      <w:numFmt w:val="non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F955B61"/>
    <w:multiLevelType w:val="hybridMultilevel"/>
    <w:tmpl w:val="A47A75B8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13"/>
  </w:num>
  <w:num w:numId="5">
    <w:abstractNumId w:val="2"/>
  </w:num>
  <w:num w:numId="6">
    <w:abstractNumId w:val="4"/>
  </w:num>
  <w:num w:numId="7">
    <w:abstractNumId w:val="6"/>
  </w:num>
  <w:num w:numId="8">
    <w:abstractNumId w:val="17"/>
  </w:num>
  <w:num w:numId="9">
    <w:abstractNumId w:val="9"/>
  </w:num>
  <w:num w:numId="10">
    <w:abstractNumId w:val="5"/>
  </w:num>
  <w:num w:numId="11">
    <w:abstractNumId w:val="8"/>
  </w:num>
  <w:num w:numId="12">
    <w:abstractNumId w:val="7"/>
  </w:num>
  <w:num w:numId="13">
    <w:abstractNumId w:val="14"/>
  </w:num>
  <w:num w:numId="14">
    <w:abstractNumId w:val="0"/>
  </w:num>
  <w:num w:numId="15">
    <w:abstractNumId w:val="1"/>
  </w:num>
  <w:num w:numId="16">
    <w:abstractNumId w:val="10"/>
  </w:num>
  <w:num w:numId="17">
    <w:abstractNumId w:val="11"/>
  </w:num>
  <w:num w:numId="18">
    <w:abstractNumId w:val="11"/>
    <w:lvlOverride w:ilvl="0">
      <w:lvl w:ilvl="0">
        <w:start w:val="1"/>
        <w:numFmt w:val="decimal"/>
        <w:pStyle w:val="Heading1"/>
        <w:lvlText w:val="%1"/>
        <w:lvlJc w:val="left"/>
        <w:pPr>
          <w:ind w:left="0" w:firstLine="0"/>
        </w:pPr>
        <w:rPr>
          <w:rFonts w:ascii="Corbel" w:hAnsi="Corbel" w:hint="default"/>
          <w:b w:val="0"/>
          <w:i w:val="0"/>
          <w:sz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rFonts w:ascii="Corbel" w:hAnsi="Corbel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080" w:hanging="360"/>
        </w:pPr>
        <w:rPr>
          <w:rFonts w:ascii="Corbel" w:hAnsi="Corbel" w:hint="default"/>
          <w:b w:val="0"/>
          <w:i w:val="0"/>
          <w:sz w:val="24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440" w:hanging="360"/>
        </w:pPr>
        <w:rPr>
          <w:rFonts w:ascii="Corbel" w:hAnsi="Corbel" w:hint="default"/>
          <w:b w:val="0"/>
          <w:i w:val="0"/>
          <w:sz w:val="22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B0D"/>
    <w:rsid w:val="00002A0A"/>
    <w:rsid w:val="0001133B"/>
    <w:rsid w:val="0001286D"/>
    <w:rsid w:val="00012FA9"/>
    <w:rsid w:val="00013275"/>
    <w:rsid w:val="00013875"/>
    <w:rsid w:val="00013987"/>
    <w:rsid w:val="00013EB6"/>
    <w:rsid w:val="000158BD"/>
    <w:rsid w:val="00015B2C"/>
    <w:rsid w:val="0001655F"/>
    <w:rsid w:val="00017480"/>
    <w:rsid w:val="00024FE1"/>
    <w:rsid w:val="0003273D"/>
    <w:rsid w:val="00033AE7"/>
    <w:rsid w:val="000344FB"/>
    <w:rsid w:val="00036A0C"/>
    <w:rsid w:val="00036F47"/>
    <w:rsid w:val="00047049"/>
    <w:rsid w:val="00052FC0"/>
    <w:rsid w:val="00054C45"/>
    <w:rsid w:val="00055524"/>
    <w:rsid w:val="00056158"/>
    <w:rsid w:val="00060305"/>
    <w:rsid w:val="00063D64"/>
    <w:rsid w:val="00063E84"/>
    <w:rsid w:val="0006752D"/>
    <w:rsid w:val="00071C37"/>
    <w:rsid w:val="000728C6"/>
    <w:rsid w:val="00073873"/>
    <w:rsid w:val="00077296"/>
    <w:rsid w:val="00082AC3"/>
    <w:rsid w:val="0009196E"/>
    <w:rsid w:val="00093897"/>
    <w:rsid w:val="000A0318"/>
    <w:rsid w:val="000A06A3"/>
    <w:rsid w:val="000A2B12"/>
    <w:rsid w:val="000A4DB0"/>
    <w:rsid w:val="000B0577"/>
    <w:rsid w:val="000B0BF8"/>
    <w:rsid w:val="000B10D5"/>
    <w:rsid w:val="000B2798"/>
    <w:rsid w:val="000B4DCA"/>
    <w:rsid w:val="000B597E"/>
    <w:rsid w:val="000C36ED"/>
    <w:rsid w:val="000C452A"/>
    <w:rsid w:val="000C6DFE"/>
    <w:rsid w:val="000C748B"/>
    <w:rsid w:val="000D01AF"/>
    <w:rsid w:val="000D3DF2"/>
    <w:rsid w:val="000D546E"/>
    <w:rsid w:val="000D5487"/>
    <w:rsid w:val="000D5EB8"/>
    <w:rsid w:val="000E0F03"/>
    <w:rsid w:val="000E3E84"/>
    <w:rsid w:val="000E58E3"/>
    <w:rsid w:val="000F4D26"/>
    <w:rsid w:val="000F6F1B"/>
    <w:rsid w:val="00100968"/>
    <w:rsid w:val="00101344"/>
    <w:rsid w:val="001068BA"/>
    <w:rsid w:val="00112571"/>
    <w:rsid w:val="001126DB"/>
    <w:rsid w:val="00113637"/>
    <w:rsid w:val="001159BF"/>
    <w:rsid w:val="001176B0"/>
    <w:rsid w:val="00120434"/>
    <w:rsid w:val="001217E1"/>
    <w:rsid w:val="00123315"/>
    <w:rsid w:val="00124D22"/>
    <w:rsid w:val="001253E4"/>
    <w:rsid w:val="00126870"/>
    <w:rsid w:val="00127383"/>
    <w:rsid w:val="00130D14"/>
    <w:rsid w:val="00130D50"/>
    <w:rsid w:val="00134E5C"/>
    <w:rsid w:val="00137674"/>
    <w:rsid w:val="001404EA"/>
    <w:rsid w:val="00151148"/>
    <w:rsid w:val="00151349"/>
    <w:rsid w:val="00152DF3"/>
    <w:rsid w:val="00154D1C"/>
    <w:rsid w:val="00163C70"/>
    <w:rsid w:val="00164C82"/>
    <w:rsid w:val="00166B9C"/>
    <w:rsid w:val="00166FEC"/>
    <w:rsid w:val="001671A5"/>
    <w:rsid w:val="00167D83"/>
    <w:rsid w:val="00171252"/>
    <w:rsid w:val="00175408"/>
    <w:rsid w:val="00184A2B"/>
    <w:rsid w:val="0018596D"/>
    <w:rsid w:val="00191DAF"/>
    <w:rsid w:val="00197B55"/>
    <w:rsid w:val="001B35EC"/>
    <w:rsid w:val="001B4CE6"/>
    <w:rsid w:val="001B718E"/>
    <w:rsid w:val="001C5587"/>
    <w:rsid w:val="001D08B5"/>
    <w:rsid w:val="001D246B"/>
    <w:rsid w:val="001D34E5"/>
    <w:rsid w:val="001D5967"/>
    <w:rsid w:val="001D5E41"/>
    <w:rsid w:val="001E4562"/>
    <w:rsid w:val="001E461D"/>
    <w:rsid w:val="001E58D1"/>
    <w:rsid w:val="001E58F5"/>
    <w:rsid w:val="001E6435"/>
    <w:rsid w:val="001F0857"/>
    <w:rsid w:val="001F1E89"/>
    <w:rsid w:val="001F38F6"/>
    <w:rsid w:val="001F62D4"/>
    <w:rsid w:val="001F728E"/>
    <w:rsid w:val="001F7C61"/>
    <w:rsid w:val="001F7EE0"/>
    <w:rsid w:val="0020369A"/>
    <w:rsid w:val="00206C7D"/>
    <w:rsid w:val="00211D46"/>
    <w:rsid w:val="00212603"/>
    <w:rsid w:val="0021263D"/>
    <w:rsid w:val="002128AE"/>
    <w:rsid w:val="002154E7"/>
    <w:rsid w:val="00215C71"/>
    <w:rsid w:val="00216E66"/>
    <w:rsid w:val="00220D37"/>
    <w:rsid w:val="00222590"/>
    <w:rsid w:val="00224516"/>
    <w:rsid w:val="002265F8"/>
    <w:rsid w:val="0022674E"/>
    <w:rsid w:val="00227C5B"/>
    <w:rsid w:val="00233734"/>
    <w:rsid w:val="002338AD"/>
    <w:rsid w:val="0023633D"/>
    <w:rsid w:val="00236F2E"/>
    <w:rsid w:val="00240E6A"/>
    <w:rsid w:val="00243A1D"/>
    <w:rsid w:val="00243A6B"/>
    <w:rsid w:val="00244662"/>
    <w:rsid w:val="00250541"/>
    <w:rsid w:val="00251B42"/>
    <w:rsid w:val="00254C97"/>
    <w:rsid w:val="00261474"/>
    <w:rsid w:val="002619C0"/>
    <w:rsid w:val="00263161"/>
    <w:rsid w:val="00270EE7"/>
    <w:rsid w:val="002743B9"/>
    <w:rsid w:val="00277D15"/>
    <w:rsid w:val="00280E6C"/>
    <w:rsid w:val="0028368C"/>
    <w:rsid w:val="00286139"/>
    <w:rsid w:val="00290AC2"/>
    <w:rsid w:val="00291F2D"/>
    <w:rsid w:val="00297FD4"/>
    <w:rsid w:val="002A0ACD"/>
    <w:rsid w:val="002A1CBB"/>
    <w:rsid w:val="002A2934"/>
    <w:rsid w:val="002A2971"/>
    <w:rsid w:val="002A4A94"/>
    <w:rsid w:val="002B0039"/>
    <w:rsid w:val="002B0D04"/>
    <w:rsid w:val="002B72CD"/>
    <w:rsid w:val="002B7BC0"/>
    <w:rsid w:val="002C3417"/>
    <w:rsid w:val="002D48CB"/>
    <w:rsid w:val="002D4E76"/>
    <w:rsid w:val="002D796C"/>
    <w:rsid w:val="002E33AD"/>
    <w:rsid w:val="002E60A8"/>
    <w:rsid w:val="002F04F2"/>
    <w:rsid w:val="002F1060"/>
    <w:rsid w:val="002F3CB8"/>
    <w:rsid w:val="002F4BE1"/>
    <w:rsid w:val="00302596"/>
    <w:rsid w:val="003060B2"/>
    <w:rsid w:val="003071D9"/>
    <w:rsid w:val="00307847"/>
    <w:rsid w:val="003108D5"/>
    <w:rsid w:val="00312478"/>
    <w:rsid w:val="00313301"/>
    <w:rsid w:val="00316438"/>
    <w:rsid w:val="00316660"/>
    <w:rsid w:val="00325E65"/>
    <w:rsid w:val="00327774"/>
    <w:rsid w:val="00331961"/>
    <w:rsid w:val="00335786"/>
    <w:rsid w:val="003403D4"/>
    <w:rsid w:val="00342BBE"/>
    <w:rsid w:val="003464EE"/>
    <w:rsid w:val="00346BAB"/>
    <w:rsid w:val="0035031C"/>
    <w:rsid w:val="00352164"/>
    <w:rsid w:val="003533DB"/>
    <w:rsid w:val="00353E54"/>
    <w:rsid w:val="00360FDA"/>
    <w:rsid w:val="00363173"/>
    <w:rsid w:val="0036583B"/>
    <w:rsid w:val="003672C2"/>
    <w:rsid w:val="00367F2B"/>
    <w:rsid w:val="00372098"/>
    <w:rsid w:val="00374605"/>
    <w:rsid w:val="00375DEB"/>
    <w:rsid w:val="003769F9"/>
    <w:rsid w:val="00377914"/>
    <w:rsid w:val="00380788"/>
    <w:rsid w:val="00382B46"/>
    <w:rsid w:val="00384EB5"/>
    <w:rsid w:val="00386445"/>
    <w:rsid w:val="003A08B1"/>
    <w:rsid w:val="003A0D2C"/>
    <w:rsid w:val="003A0F1C"/>
    <w:rsid w:val="003A134F"/>
    <w:rsid w:val="003A26A4"/>
    <w:rsid w:val="003A52CD"/>
    <w:rsid w:val="003A5953"/>
    <w:rsid w:val="003A6352"/>
    <w:rsid w:val="003B00D1"/>
    <w:rsid w:val="003B23DA"/>
    <w:rsid w:val="003B2DF4"/>
    <w:rsid w:val="003B5F32"/>
    <w:rsid w:val="003B6185"/>
    <w:rsid w:val="003C1C78"/>
    <w:rsid w:val="003C24A3"/>
    <w:rsid w:val="003C37FC"/>
    <w:rsid w:val="003C58CA"/>
    <w:rsid w:val="003C7D21"/>
    <w:rsid w:val="003D05F3"/>
    <w:rsid w:val="003D60D6"/>
    <w:rsid w:val="003E10CC"/>
    <w:rsid w:val="003E1369"/>
    <w:rsid w:val="003E2D0E"/>
    <w:rsid w:val="003E414B"/>
    <w:rsid w:val="003E433E"/>
    <w:rsid w:val="003E5664"/>
    <w:rsid w:val="003E63FA"/>
    <w:rsid w:val="003F4B44"/>
    <w:rsid w:val="003F582B"/>
    <w:rsid w:val="003F5AA1"/>
    <w:rsid w:val="004027C4"/>
    <w:rsid w:val="004060D4"/>
    <w:rsid w:val="0041461A"/>
    <w:rsid w:val="004149D3"/>
    <w:rsid w:val="00414A0E"/>
    <w:rsid w:val="00414CA3"/>
    <w:rsid w:val="00416252"/>
    <w:rsid w:val="00421874"/>
    <w:rsid w:val="00421B47"/>
    <w:rsid w:val="00422053"/>
    <w:rsid w:val="0042285E"/>
    <w:rsid w:val="0042496B"/>
    <w:rsid w:val="004274AF"/>
    <w:rsid w:val="00427611"/>
    <w:rsid w:val="00427B3C"/>
    <w:rsid w:val="00430C66"/>
    <w:rsid w:val="00431FD5"/>
    <w:rsid w:val="00433E0A"/>
    <w:rsid w:val="00434635"/>
    <w:rsid w:val="00437BB2"/>
    <w:rsid w:val="00445989"/>
    <w:rsid w:val="00445BD9"/>
    <w:rsid w:val="0044602E"/>
    <w:rsid w:val="00447B56"/>
    <w:rsid w:val="00451533"/>
    <w:rsid w:val="00452D6B"/>
    <w:rsid w:val="00453C80"/>
    <w:rsid w:val="00455CCF"/>
    <w:rsid w:val="004560E8"/>
    <w:rsid w:val="00456D03"/>
    <w:rsid w:val="00457FAA"/>
    <w:rsid w:val="00461AE8"/>
    <w:rsid w:val="00462E35"/>
    <w:rsid w:val="00465CED"/>
    <w:rsid w:val="00465EE1"/>
    <w:rsid w:val="0047232B"/>
    <w:rsid w:val="004766A8"/>
    <w:rsid w:val="00480A94"/>
    <w:rsid w:val="0048597F"/>
    <w:rsid w:val="00490BB5"/>
    <w:rsid w:val="0049299E"/>
    <w:rsid w:val="00492AD2"/>
    <w:rsid w:val="00492C3C"/>
    <w:rsid w:val="00493895"/>
    <w:rsid w:val="00495441"/>
    <w:rsid w:val="00497D27"/>
    <w:rsid w:val="004A2D88"/>
    <w:rsid w:val="004A4637"/>
    <w:rsid w:val="004B2A64"/>
    <w:rsid w:val="004B7E96"/>
    <w:rsid w:val="004C1187"/>
    <w:rsid w:val="004C59DE"/>
    <w:rsid w:val="004C6FA5"/>
    <w:rsid w:val="004C7ECE"/>
    <w:rsid w:val="004D4347"/>
    <w:rsid w:val="004E22D4"/>
    <w:rsid w:val="004E56BB"/>
    <w:rsid w:val="004E7D39"/>
    <w:rsid w:val="004F3188"/>
    <w:rsid w:val="004F4DD3"/>
    <w:rsid w:val="004F4DDD"/>
    <w:rsid w:val="004F6110"/>
    <w:rsid w:val="004F6C04"/>
    <w:rsid w:val="00500FC3"/>
    <w:rsid w:val="00504EBF"/>
    <w:rsid w:val="0050651B"/>
    <w:rsid w:val="00510603"/>
    <w:rsid w:val="00512717"/>
    <w:rsid w:val="00513891"/>
    <w:rsid w:val="0051740F"/>
    <w:rsid w:val="00520D93"/>
    <w:rsid w:val="00523F76"/>
    <w:rsid w:val="005254D7"/>
    <w:rsid w:val="00526A81"/>
    <w:rsid w:val="00532166"/>
    <w:rsid w:val="005330B6"/>
    <w:rsid w:val="00534EDF"/>
    <w:rsid w:val="005356B6"/>
    <w:rsid w:val="00535821"/>
    <w:rsid w:val="00535A7E"/>
    <w:rsid w:val="00535CB0"/>
    <w:rsid w:val="00542820"/>
    <w:rsid w:val="00542983"/>
    <w:rsid w:val="00543505"/>
    <w:rsid w:val="00543C8F"/>
    <w:rsid w:val="005503E7"/>
    <w:rsid w:val="00552ED6"/>
    <w:rsid w:val="00561D8C"/>
    <w:rsid w:val="0056462D"/>
    <w:rsid w:val="00565429"/>
    <w:rsid w:val="00567AA6"/>
    <w:rsid w:val="005708B3"/>
    <w:rsid w:val="005712CE"/>
    <w:rsid w:val="0057140A"/>
    <w:rsid w:val="0057273C"/>
    <w:rsid w:val="005749A7"/>
    <w:rsid w:val="005779A4"/>
    <w:rsid w:val="005803D9"/>
    <w:rsid w:val="00580F44"/>
    <w:rsid w:val="005817C3"/>
    <w:rsid w:val="005874EC"/>
    <w:rsid w:val="005963EA"/>
    <w:rsid w:val="005972BB"/>
    <w:rsid w:val="005A5E70"/>
    <w:rsid w:val="005B29AD"/>
    <w:rsid w:val="005B4B28"/>
    <w:rsid w:val="005B6309"/>
    <w:rsid w:val="005C0D15"/>
    <w:rsid w:val="005C4E57"/>
    <w:rsid w:val="005D1B36"/>
    <w:rsid w:val="005D4403"/>
    <w:rsid w:val="005D6B02"/>
    <w:rsid w:val="005D7711"/>
    <w:rsid w:val="005E0EB9"/>
    <w:rsid w:val="005E1486"/>
    <w:rsid w:val="005E2310"/>
    <w:rsid w:val="005E79E8"/>
    <w:rsid w:val="005F0B0D"/>
    <w:rsid w:val="005F2D73"/>
    <w:rsid w:val="00600459"/>
    <w:rsid w:val="006023B9"/>
    <w:rsid w:val="00602EC5"/>
    <w:rsid w:val="00604812"/>
    <w:rsid w:val="006049F1"/>
    <w:rsid w:val="00610170"/>
    <w:rsid w:val="0061107F"/>
    <w:rsid w:val="006114E9"/>
    <w:rsid w:val="0061595C"/>
    <w:rsid w:val="006162A4"/>
    <w:rsid w:val="0061744B"/>
    <w:rsid w:val="00622581"/>
    <w:rsid w:val="006254FA"/>
    <w:rsid w:val="00630A1C"/>
    <w:rsid w:val="00631EEF"/>
    <w:rsid w:val="00632DB9"/>
    <w:rsid w:val="00636A7E"/>
    <w:rsid w:val="00637C26"/>
    <w:rsid w:val="00642DB9"/>
    <w:rsid w:val="0064578B"/>
    <w:rsid w:val="00654494"/>
    <w:rsid w:val="006579EB"/>
    <w:rsid w:val="00670001"/>
    <w:rsid w:val="006715BA"/>
    <w:rsid w:val="00671609"/>
    <w:rsid w:val="00672513"/>
    <w:rsid w:val="00675C03"/>
    <w:rsid w:val="00677098"/>
    <w:rsid w:val="00677DDA"/>
    <w:rsid w:val="00677DDD"/>
    <w:rsid w:val="00686FFA"/>
    <w:rsid w:val="00691FC1"/>
    <w:rsid w:val="006927D8"/>
    <w:rsid w:val="00692D61"/>
    <w:rsid w:val="006A08E1"/>
    <w:rsid w:val="006A0FD4"/>
    <w:rsid w:val="006A1911"/>
    <w:rsid w:val="006A58C2"/>
    <w:rsid w:val="006A5FCB"/>
    <w:rsid w:val="006A7DDB"/>
    <w:rsid w:val="006B1E77"/>
    <w:rsid w:val="006B6AE3"/>
    <w:rsid w:val="006C037F"/>
    <w:rsid w:val="006C4DE7"/>
    <w:rsid w:val="006C793C"/>
    <w:rsid w:val="006D081F"/>
    <w:rsid w:val="006D4CD9"/>
    <w:rsid w:val="006E0F62"/>
    <w:rsid w:val="006E287A"/>
    <w:rsid w:val="006E516B"/>
    <w:rsid w:val="006F3A3A"/>
    <w:rsid w:val="006F4DBF"/>
    <w:rsid w:val="006F7530"/>
    <w:rsid w:val="006F7578"/>
    <w:rsid w:val="006F7A27"/>
    <w:rsid w:val="00701437"/>
    <w:rsid w:val="007035FA"/>
    <w:rsid w:val="00705618"/>
    <w:rsid w:val="007127CA"/>
    <w:rsid w:val="0071775D"/>
    <w:rsid w:val="0071793F"/>
    <w:rsid w:val="00720292"/>
    <w:rsid w:val="007205E0"/>
    <w:rsid w:val="00720702"/>
    <w:rsid w:val="00724033"/>
    <w:rsid w:val="00724679"/>
    <w:rsid w:val="00730B26"/>
    <w:rsid w:val="007343CC"/>
    <w:rsid w:val="00740C10"/>
    <w:rsid w:val="007410EF"/>
    <w:rsid w:val="0074660D"/>
    <w:rsid w:val="00752C1C"/>
    <w:rsid w:val="0075558B"/>
    <w:rsid w:val="007555FB"/>
    <w:rsid w:val="00762F87"/>
    <w:rsid w:val="007633C7"/>
    <w:rsid w:val="007639C9"/>
    <w:rsid w:val="00763FAA"/>
    <w:rsid w:val="00764CA9"/>
    <w:rsid w:val="00765237"/>
    <w:rsid w:val="00766712"/>
    <w:rsid w:val="0077110B"/>
    <w:rsid w:val="00771512"/>
    <w:rsid w:val="00774D39"/>
    <w:rsid w:val="007767A9"/>
    <w:rsid w:val="00786009"/>
    <w:rsid w:val="00787810"/>
    <w:rsid w:val="00790C77"/>
    <w:rsid w:val="00790E28"/>
    <w:rsid w:val="00795F5D"/>
    <w:rsid w:val="007A196C"/>
    <w:rsid w:val="007B04A6"/>
    <w:rsid w:val="007B077C"/>
    <w:rsid w:val="007B0898"/>
    <w:rsid w:val="007B0BF9"/>
    <w:rsid w:val="007B1386"/>
    <w:rsid w:val="007B16BE"/>
    <w:rsid w:val="007B1C4F"/>
    <w:rsid w:val="007B23A0"/>
    <w:rsid w:val="007B41E6"/>
    <w:rsid w:val="007B5E45"/>
    <w:rsid w:val="007B675E"/>
    <w:rsid w:val="007B7951"/>
    <w:rsid w:val="007C07E7"/>
    <w:rsid w:val="007C178C"/>
    <w:rsid w:val="007C3E43"/>
    <w:rsid w:val="007C416E"/>
    <w:rsid w:val="007C4358"/>
    <w:rsid w:val="007D219D"/>
    <w:rsid w:val="007D2CFE"/>
    <w:rsid w:val="007E3C69"/>
    <w:rsid w:val="007E3F6E"/>
    <w:rsid w:val="007E4235"/>
    <w:rsid w:val="007F0E4C"/>
    <w:rsid w:val="007F2CAB"/>
    <w:rsid w:val="007F5170"/>
    <w:rsid w:val="00806227"/>
    <w:rsid w:val="0082085E"/>
    <w:rsid w:val="00827384"/>
    <w:rsid w:val="00833F7B"/>
    <w:rsid w:val="00837B9E"/>
    <w:rsid w:val="008410F2"/>
    <w:rsid w:val="008429E5"/>
    <w:rsid w:val="0084389A"/>
    <w:rsid w:val="00845003"/>
    <w:rsid w:val="00845C1C"/>
    <w:rsid w:val="0084773C"/>
    <w:rsid w:val="00851938"/>
    <w:rsid w:val="008563E7"/>
    <w:rsid w:val="008577CA"/>
    <w:rsid w:val="008579E2"/>
    <w:rsid w:val="008600F8"/>
    <w:rsid w:val="008708AE"/>
    <w:rsid w:val="0087156A"/>
    <w:rsid w:val="008742EA"/>
    <w:rsid w:val="0087749A"/>
    <w:rsid w:val="008804D3"/>
    <w:rsid w:val="0088759B"/>
    <w:rsid w:val="00890A1E"/>
    <w:rsid w:val="0089372F"/>
    <w:rsid w:val="00895471"/>
    <w:rsid w:val="00896DAF"/>
    <w:rsid w:val="008A4906"/>
    <w:rsid w:val="008A4FE6"/>
    <w:rsid w:val="008A77EB"/>
    <w:rsid w:val="008B0BFB"/>
    <w:rsid w:val="008B4C4C"/>
    <w:rsid w:val="008C0537"/>
    <w:rsid w:val="008D1B08"/>
    <w:rsid w:val="008D1DE6"/>
    <w:rsid w:val="008D4BE7"/>
    <w:rsid w:val="008E04BC"/>
    <w:rsid w:val="008E057C"/>
    <w:rsid w:val="008E4999"/>
    <w:rsid w:val="008E5165"/>
    <w:rsid w:val="008E552A"/>
    <w:rsid w:val="008F6EDE"/>
    <w:rsid w:val="008F7168"/>
    <w:rsid w:val="009004CB"/>
    <w:rsid w:val="00902911"/>
    <w:rsid w:val="0090305A"/>
    <w:rsid w:val="009054EF"/>
    <w:rsid w:val="00905DEA"/>
    <w:rsid w:val="0090782F"/>
    <w:rsid w:val="009114E1"/>
    <w:rsid w:val="00914465"/>
    <w:rsid w:val="00915A93"/>
    <w:rsid w:val="00920C8C"/>
    <w:rsid w:val="009241E8"/>
    <w:rsid w:val="0092695C"/>
    <w:rsid w:val="00932A2D"/>
    <w:rsid w:val="009358D8"/>
    <w:rsid w:val="00937CD8"/>
    <w:rsid w:val="00940125"/>
    <w:rsid w:val="00944DD9"/>
    <w:rsid w:val="00947EDC"/>
    <w:rsid w:val="009512DF"/>
    <w:rsid w:val="009536D1"/>
    <w:rsid w:val="00953859"/>
    <w:rsid w:val="00961403"/>
    <w:rsid w:val="00963179"/>
    <w:rsid w:val="0096466B"/>
    <w:rsid w:val="00965633"/>
    <w:rsid w:val="00965890"/>
    <w:rsid w:val="00967DE3"/>
    <w:rsid w:val="00974171"/>
    <w:rsid w:val="00976AE8"/>
    <w:rsid w:val="00981525"/>
    <w:rsid w:val="00983BA9"/>
    <w:rsid w:val="00990BFE"/>
    <w:rsid w:val="0099697F"/>
    <w:rsid w:val="00996ACB"/>
    <w:rsid w:val="009A1C9C"/>
    <w:rsid w:val="009A350B"/>
    <w:rsid w:val="009A58CC"/>
    <w:rsid w:val="009B1E99"/>
    <w:rsid w:val="009B5B1E"/>
    <w:rsid w:val="009B61C7"/>
    <w:rsid w:val="009C0C01"/>
    <w:rsid w:val="009C4537"/>
    <w:rsid w:val="009D1E0C"/>
    <w:rsid w:val="009D2020"/>
    <w:rsid w:val="009D255D"/>
    <w:rsid w:val="009D6DB2"/>
    <w:rsid w:val="009D6F00"/>
    <w:rsid w:val="009E2B50"/>
    <w:rsid w:val="009E5541"/>
    <w:rsid w:val="009F192C"/>
    <w:rsid w:val="009F243E"/>
    <w:rsid w:val="009F24BE"/>
    <w:rsid w:val="009F42A2"/>
    <w:rsid w:val="00A00746"/>
    <w:rsid w:val="00A025B8"/>
    <w:rsid w:val="00A05618"/>
    <w:rsid w:val="00A05748"/>
    <w:rsid w:val="00A11F1A"/>
    <w:rsid w:val="00A14D18"/>
    <w:rsid w:val="00A2665D"/>
    <w:rsid w:val="00A26AFA"/>
    <w:rsid w:val="00A26C5A"/>
    <w:rsid w:val="00A348AF"/>
    <w:rsid w:val="00A362FA"/>
    <w:rsid w:val="00A37634"/>
    <w:rsid w:val="00A42B1B"/>
    <w:rsid w:val="00A44582"/>
    <w:rsid w:val="00A44923"/>
    <w:rsid w:val="00A567E4"/>
    <w:rsid w:val="00A57EBC"/>
    <w:rsid w:val="00A61769"/>
    <w:rsid w:val="00A64902"/>
    <w:rsid w:val="00A65969"/>
    <w:rsid w:val="00A6615A"/>
    <w:rsid w:val="00A67056"/>
    <w:rsid w:val="00A700A4"/>
    <w:rsid w:val="00A728ED"/>
    <w:rsid w:val="00A74109"/>
    <w:rsid w:val="00A772A0"/>
    <w:rsid w:val="00A80A5C"/>
    <w:rsid w:val="00A85EF7"/>
    <w:rsid w:val="00A870C2"/>
    <w:rsid w:val="00A90E48"/>
    <w:rsid w:val="00A90E50"/>
    <w:rsid w:val="00A96FF0"/>
    <w:rsid w:val="00AA4B67"/>
    <w:rsid w:val="00AB1E98"/>
    <w:rsid w:val="00AB3B20"/>
    <w:rsid w:val="00AB6827"/>
    <w:rsid w:val="00AC0D09"/>
    <w:rsid w:val="00AC2DA1"/>
    <w:rsid w:val="00AC4F80"/>
    <w:rsid w:val="00AD22EF"/>
    <w:rsid w:val="00AD28A6"/>
    <w:rsid w:val="00AD4C4B"/>
    <w:rsid w:val="00AD79E1"/>
    <w:rsid w:val="00AE1248"/>
    <w:rsid w:val="00AE1831"/>
    <w:rsid w:val="00AE62E5"/>
    <w:rsid w:val="00AE6896"/>
    <w:rsid w:val="00AF409F"/>
    <w:rsid w:val="00B06A4D"/>
    <w:rsid w:val="00B06C25"/>
    <w:rsid w:val="00B2332B"/>
    <w:rsid w:val="00B2536A"/>
    <w:rsid w:val="00B26AA2"/>
    <w:rsid w:val="00B26AFF"/>
    <w:rsid w:val="00B27900"/>
    <w:rsid w:val="00B30099"/>
    <w:rsid w:val="00B3116E"/>
    <w:rsid w:val="00B3227F"/>
    <w:rsid w:val="00B32BC4"/>
    <w:rsid w:val="00B32F79"/>
    <w:rsid w:val="00B32FF4"/>
    <w:rsid w:val="00B36462"/>
    <w:rsid w:val="00B430E2"/>
    <w:rsid w:val="00B438E5"/>
    <w:rsid w:val="00B443A5"/>
    <w:rsid w:val="00B46904"/>
    <w:rsid w:val="00B50F6B"/>
    <w:rsid w:val="00B527CD"/>
    <w:rsid w:val="00B54DAF"/>
    <w:rsid w:val="00B5574E"/>
    <w:rsid w:val="00B56995"/>
    <w:rsid w:val="00B6039A"/>
    <w:rsid w:val="00B618B5"/>
    <w:rsid w:val="00B61C38"/>
    <w:rsid w:val="00B61C6A"/>
    <w:rsid w:val="00B624A0"/>
    <w:rsid w:val="00B64824"/>
    <w:rsid w:val="00B66AD5"/>
    <w:rsid w:val="00B6727E"/>
    <w:rsid w:val="00B71D88"/>
    <w:rsid w:val="00B735BF"/>
    <w:rsid w:val="00B84E1F"/>
    <w:rsid w:val="00B8536A"/>
    <w:rsid w:val="00B949D5"/>
    <w:rsid w:val="00B95B74"/>
    <w:rsid w:val="00B95DFE"/>
    <w:rsid w:val="00B95EF8"/>
    <w:rsid w:val="00B96DDE"/>
    <w:rsid w:val="00BA2C37"/>
    <w:rsid w:val="00BA2F9A"/>
    <w:rsid w:val="00BA6035"/>
    <w:rsid w:val="00BA7CE1"/>
    <w:rsid w:val="00BB34B5"/>
    <w:rsid w:val="00BB4099"/>
    <w:rsid w:val="00BB4176"/>
    <w:rsid w:val="00BB525C"/>
    <w:rsid w:val="00BB54DC"/>
    <w:rsid w:val="00BB6647"/>
    <w:rsid w:val="00BC21B4"/>
    <w:rsid w:val="00BC7D7C"/>
    <w:rsid w:val="00BD22CE"/>
    <w:rsid w:val="00BD2A4E"/>
    <w:rsid w:val="00BD2BFD"/>
    <w:rsid w:val="00BD4665"/>
    <w:rsid w:val="00BD6BDF"/>
    <w:rsid w:val="00BD7498"/>
    <w:rsid w:val="00BD77C7"/>
    <w:rsid w:val="00BD7D5D"/>
    <w:rsid w:val="00BE1799"/>
    <w:rsid w:val="00BE2AF0"/>
    <w:rsid w:val="00BE7C47"/>
    <w:rsid w:val="00BF1C2C"/>
    <w:rsid w:val="00BF2526"/>
    <w:rsid w:val="00BF3732"/>
    <w:rsid w:val="00BF41B8"/>
    <w:rsid w:val="00C04A65"/>
    <w:rsid w:val="00C06C26"/>
    <w:rsid w:val="00C071B5"/>
    <w:rsid w:val="00C072A4"/>
    <w:rsid w:val="00C0735B"/>
    <w:rsid w:val="00C12CC2"/>
    <w:rsid w:val="00C15663"/>
    <w:rsid w:val="00C16344"/>
    <w:rsid w:val="00C165B7"/>
    <w:rsid w:val="00C1780C"/>
    <w:rsid w:val="00C17A50"/>
    <w:rsid w:val="00C266B5"/>
    <w:rsid w:val="00C27BF5"/>
    <w:rsid w:val="00C303F9"/>
    <w:rsid w:val="00C3057B"/>
    <w:rsid w:val="00C320CF"/>
    <w:rsid w:val="00C358F0"/>
    <w:rsid w:val="00C40494"/>
    <w:rsid w:val="00C458DF"/>
    <w:rsid w:val="00C47C21"/>
    <w:rsid w:val="00C51665"/>
    <w:rsid w:val="00C5201E"/>
    <w:rsid w:val="00C5255D"/>
    <w:rsid w:val="00C54483"/>
    <w:rsid w:val="00C57D1E"/>
    <w:rsid w:val="00C64188"/>
    <w:rsid w:val="00C645CA"/>
    <w:rsid w:val="00C707BD"/>
    <w:rsid w:val="00C71D50"/>
    <w:rsid w:val="00C73454"/>
    <w:rsid w:val="00C77C3D"/>
    <w:rsid w:val="00C8122E"/>
    <w:rsid w:val="00C81BE6"/>
    <w:rsid w:val="00C86834"/>
    <w:rsid w:val="00C875BC"/>
    <w:rsid w:val="00C91B90"/>
    <w:rsid w:val="00C94680"/>
    <w:rsid w:val="00C9556F"/>
    <w:rsid w:val="00C95FAD"/>
    <w:rsid w:val="00C97D3B"/>
    <w:rsid w:val="00CA20F9"/>
    <w:rsid w:val="00CB042D"/>
    <w:rsid w:val="00CB04F2"/>
    <w:rsid w:val="00CB21AD"/>
    <w:rsid w:val="00CB404F"/>
    <w:rsid w:val="00CB5DFA"/>
    <w:rsid w:val="00CB6988"/>
    <w:rsid w:val="00CB6E6E"/>
    <w:rsid w:val="00CB7428"/>
    <w:rsid w:val="00CC4485"/>
    <w:rsid w:val="00CC769D"/>
    <w:rsid w:val="00CD1D1C"/>
    <w:rsid w:val="00CD3B48"/>
    <w:rsid w:val="00CD4F69"/>
    <w:rsid w:val="00CD5572"/>
    <w:rsid w:val="00CD558D"/>
    <w:rsid w:val="00CD7652"/>
    <w:rsid w:val="00CD7822"/>
    <w:rsid w:val="00CF0CF6"/>
    <w:rsid w:val="00CF2C24"/>
    <w:rsid w:val="00CF32E4"/>
    <w:rsid w:val="00D0030C"/>
    <w:rsid w:val="00D0193C"/>
    <w:rsid w:val="00D02A78"/>
    <w:rsid w:val="00D06A0C"/>
    <w:rsid w:val="00D1533C"/>
    <w:rsid w:val="00D16011"/>
    <w:rsid w:val="00D166D8"/>
    <w:rsid w:val="00D217C2"/>
    <w:rsid w:val="00D27B24"/>
    <w:rsid w:val="00D307F9"/>
    <w:rsid w:val="00D40F03"/>
    <w:rsid w:val="00D45F41"/>
    <w:rsid w:val="00D54860"/>
    <w:rsid w:val="00D56163"/>
    <w:rsid w:val="00D60320"/>
    <w:rsid w:val="00D6069F"/>
    <w:rsid w:val="00D6294E"/>
    <w:rsid w:val="00D645FA"/>
    <w:rsid w:val="00D70C96"/>
    <w:rsid w:val="00D72F2E"/>
    <w:rsid w:val="00D74AE8"/>
    <w:rsid w:val="00D76B10"/>
    <w:rsid w:val="00D8089F"/>
    <w:rsid w:val="00D83EE3"/>
    <w:rsid w:val="00D84CD4"/>
    <w:rsid w:val="00D8526E"/>
    <w:rsid w:val="00D867CA"/>
    <w:rsid w:val="00D87421"/>
    <w:rsid w:val="00D9134A"/>
    <w:rsid w:val="00D95415"/>
    <w:rsid w:val="00D97E25"/>
    <w:rsid w:val="00DA16F0"/>
    <w:rsid w:val="00DA52DF"/>
    <w:rsid w:val="00DB5463"/>
    <w:rsid w:val="00DB5C47"/>
    <w:rsid w:val="00DB65A3"/>
    <w:rsid w:val="00DB7960"/>
    <w:rsid w:val="00DC0BF3"/>
    <w:rsid w:val="00DC1694"/>
    <w:rsid w:val="00DD46EB"/>
    <w:rsid w:val="00DD7BC3"/>
    <w:rsid w:val="00DD7FFC"/>
    <w:rsid w:val="00DE4FC9"/>
    <w:rsid w:val="00DF5A3A"/>
    <w:rsid w:val="00E0575D"/>
    <w:rsid w:val="00E0613C"/>
    <w:rsid w:val="00E10D46"/>
    <w:rsid w:val="00E10F33"/>
    <w:rsid w:val="00E11643"/>
    <w:rsid w:val="00E1188B"/>
    <w:rsid w:val="00E121F0"/>
    <w:rsid w:val="00E15AC7"/>
    <w:rsid w:val="00E21069"/>
    <w:rsid w:val="00E313FA"/>
    <w:rsid w:val="00E31FBD"/>
    <w:rsid w:val="00E329D2"/>
    <w:rsid w:val="00E336A8"/>
    <w:rsid w:val="00E410C5"/>
    <w:rsid w:val="00E43718"/>
    <w:rsid w:val="00E45D7D"/>
    <w:rsid w:val="00E46985"/>
    <w:rsid w:val="00E614EC"/>
    <w:rsid w:val="00E61BAA"/>
    <w:rsid w:val="00E6462A"/>
    <w:rsid w:val="00E648CF"/>
    <w:rsid w:val="00E73BBB"/>
    <w:rsid w:val="00E74EF8"/>
    <w:rsid w:val="00E762A8"/>
    <w:rsid w:val="00E82679"/>
    <w:rsid w:val="00E84F95"/>
    <w:rsid w:val="00E86A7B"/>
    <w:rsid w:val="00E87CC6"/>
    <w:rsid w:val="00E903E5"/>
    <w:rsid w:val="00E922E3"/>
    <w:rsid w:val="00E9237D"/>
    <w:rsid w:val="00E9437B"/>
    <w:rsid w:val="00E9780D"/>
    <w:rsid w:val="00E97CFB"/>
    <w:rsid w:val="00EA4890"/>
    <w:rsid w:val="00EA6E17"/>
    <w:rsid w:val="00EB04A7"/>
    <w:rsid w:val="00EB076F"/>
    <w:rsid w:val="00EB2C3F"/>
    <w:rsid w:val="00EB521B"/>
    <w:rsid w:val="00EB5A25"/>
    <w:rsid w:val="00EB6EE5"/>
    <w:rsid w:val="00EB7AC3"/>
    <w:rsid w:val="00EC42B3"/>
    <w:rsid w:val="00EC739A"/>
    <w:rsid w:val="00ED504A"/>
    <w:rsid w:val="00ED59E6"/>
    <w:rsid w:val="00ED765C"/>
    <w:rsid w:val="00EE4BE5"/>
    <w:rsid w:val="00EE62AE"/>
    <w:rsid w:val="00EF19DA"/>
    <w:rsid w:val="00EF2AB0"/>
    <w:rsid w:val="00EF2BA4"/>
    <w:rsid w:val="00EF3440"/>
    <w:rsid w:val="00EF3A81"/>
    <w:rsid w:val="00EF4D7D"/>
    <w:rsid w:val="00EF596E"/>
    <w:rsid w:val="00EF620B"/>
    <w:rsid w:val="00EF6608"/>
    <w:rsid w:val="00F01C15"/>
    <w:rsid w:val="00F021C7"/>
    <w:rsid w:val="00F02978"/>
    <w:rsid w:val="00F02CC1"/>
    <w:rsid w:val="00F05898"/>
    <w:rsid w:val="00F060FA"/>
    <w:rsid w:val="00F1275F"/>
    <w:rsid w:val="00F12FB2"/>
    <w:rsid w:val="00F15CBD"/>
    <w:rsid w:val="00F17986"/>
    <w:rsid w:val="00F20C7D"/>
    <w:rsid w:val="00F2387A"/>
    <w:rsid w:val="00F23CFA"/>
    <w:rsid w:val="00F2489E"/>
    <w:rsid w:val="00F30316"/>
    <w:rsid w:val="00F35B14"/>
    <w:rsid w:val="00F36A57"/>
    <w:rsid w:val="00F41DB6"/>
    <w:rsid w:val="00F42A22"/>
    <w:rsid w:val="00F43899"/>
    <w:rsid w:val="00F43C85"/>
    <w:rsid w:val="00F444CB"/>
    <w:rsid w:val="00F465AD"/>
    <w:rsid w:val="00F52256"/>
    <w:rsid w:val="00F532AF"/>
    <w:rsid w:val="00F5443F"/>
    <w:rsid w:val="00F54B27"/>
    <w:rsid w:val="00F57DC9"/>
    <w:rsid w:val="00F6109D"/>
    <w:rsid w:val="00F635B0"/>
    <w:rsid w:val="00F679E8"/>
    <w:rsid w:val="00F67D59"/>
    <w:rsid w:val="00F74E1A"/>
    <w:rsid w:val="00F805D9"/>
    <w:rsid w:val="00F81A83"/>
    <w:rsid w:val="00F826F3"/>
    <w:rsid w:val="00F82FEF"/>
    <w:rsid w:val="00F9132B"/>
    <w:rsid w:val="00F95323"/>
    <w:rsid w:val="00F97214"/>
    <w:rsid w:val="00FA2624"/>
    <w:rsid w:val="00FA4B9C"/>
    <w:rsid w:val="00FA76B2"/>
    <w:rsid w:val="00FA7AF2"/>
    <w:rsid w:val="00FB2B2D"/>
    <w:rsid w:val="00FB2CE1"/>
    <w:rsid w:val="00FB6AF5"/>
    <w:rsid w:val="00FB76E3"/>
    <w:rsid w:val="00FC0FAE"/>
    <w:rsid w:val="00FC1080"/>
    <w:rsid w:val="00FC3865"/>
    <w:rsid w:val="00FD07B3"/>
    <w:rsid w:val="00FD1521"/>
    <w:rsid w:val="00FD19E3"/>
    <w:rsid w:val="00FD4D65"/>
    <w:rsid w:val="00FD6347"/>
    <w:rsid w:val="00FD7857"/>
    <w:rsid w:val="00FE216B"/>
    <w:rsid w:val="00FE22D3"/>
    <w:rsid w:val="00FE260B"/>
    <w:rsid w:val="00FE42F4"/>
    <w:rsid w:val="00FE7942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BAB"/>
    <w:rPr>
      <w:rFonts w:ascii="Corbel" w:hAnsi="Corbel"/>
      <w:sz w:val="22"/>
    </w:rPr>
  </w:style>
  <w:style w:type="paragraph" w:styleId="Heading1">
    <w:name w:val="heading 1"/>
    <w:basedOn w:val="Normal"/>
    <w:next w:val="Normal"/>
    <w:autoRedefine/>
    <w:qFormat/>
    <w:rsid w:val="00A362FA"/>
    <w:pPr>
      <w:keepNext/>
      <w:keepLines/>
      <w:pageBreakBefore/>
      <w:numPr>
        <w:numId w:val="17"/>
      </w:numPr>
      <w:spacing w:after="240" w:line="240" w:lineRule="atLeast"/>
      <w:outlineLvl w:val="0"/>
    </w:pPr>
    <w:rPr>
      <w:color w:val="000000"/>
      <w:spacing w:val="-10"/>
      <w:kern w:val="20"/>
      <w:position w:val="8"/>
      <w:sz w:val="36"/>
    </w:rPr>
  </w:style>
  <w:style w:type="paragraph" w:styleId="Heading2">
    <w:name w:val="heading 2"/>
    <w:basedOn w:val="Normal"/>
    <w:next w:val="Normal"/>
    <w:link w:val="Heading2Char"/>
    <w:autoRedefine/>
    <w:qFormat/>
    <w:rsid w:val="00BD7498"/>
    <w:pPr>
      <w:keepNext/>
      <w:keepLines/>
      <w:numPr>
        <w:ilvl w:val="1"/>
        <w:numId w:val="17"/>
      </w:numPr>
      <w:spacing w:line="240" w:lineRule="atLeast"/>
      <w:outlineLvl w:val="1"/>
    </w:pPr>
    <w:rPr>
      <w:rFonts w:cs="Calibri"/>
      <w:i/>
      <w:iCs/>
      <w:spacing w:val="-15"/>
      <w:kern w:val="28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C303F9"/>
    <w:pPr>
      <w:keepNext/>
      <w:keepLines/>
      <w:numPr>
        <w:ilvl w:val="2"/>
        <w:numId w:val="17"/>
      </w:numPr>
      <w:spacing w:line="240" w:lineRule="atLeast"/>
      <w:outlineLvl w:val="2"/>
    </w:pPr>
    <w:rPr>
      <w:spacing w:val="-10"/>
      <w:kern w:val="28"/>
      <w:sz w:val="24"/>
      <w:szCs w:val="22"/>
    </w:rPr>
  </w:style>
  <w:style w:type="paragraph" w:styleId="Heading4">
    <w:name w:val="heading 4"/>
    <w:basedOn w:val="Normal"/>
    <w:next w:val="Normal"/>
    <w:link w:val="Heading4Char"/>
    <w:qFormat/>
    <w:rsid w:val="00B61C38"/>
    <w:pPr>
      <w:keepNext/>
      <w:keepLines/>
      <w:numPr>
        <w:ilvl w:val="3"/>
        <w:numId w:val="17"/>
      </w:numPr>
      <w:spacing w:line="240" w:lineRule="atLeast"/>
      <w:outlineLvl w:val="3"/>
    </w:pPr>
    <w:rPr>
      <w:b/>
      <w:i/>
      <w:spacing w:val="-4"/>
      <w:kern w:val="28"/>
    </w:rPr>
  </w:style>
  <w:style w:type="paragraph" w:styleId="Heading5">
    <w:name w:val="heading 5"/>
    <w:basedOn w:val="Normal"/>
    <w:next w:val="Normal"/>
    <w:qFormat/>
    <w:rsid w:val="00B61C38"/>
    <w:pPr>
      <w:keepNext/>
      <w:keepLines/>
      <w:numPr>
        <w:ilvl w:val="4"/>
        <w:numId w:val="1"/>
      </w:numPr>
      <w:spacing w:line="240" w:lineRule="atLeast"/>
      <w:outlineLvl w:val="4"/>
    </w:pPr>
    <w:rPr>
      <w:i/>
      <w:iCs/>
      <w:spacing w:val="-4"/>
      <w:kern w:val="28"/>
    </w:rPr>
  </w:style>
  <w:style w:type="paragraph" w:styleId="Heading6">
    <w:name w:val="heading 6"/>
    <w:basedOn w:val="Normal"/>
    <w:next w:val="Normal"/>
    <w:qFormat/>
    <w:rsid w:val="00B61C38"/>
    <w:pPr>
      <w:keepNext/>
      <w:keepLines/>
      <w:numPr>
        <w:ilvl w:val="5"/>
        <w:numId w:val="1"/>
      </w:numPr>
      <w:spacing w:before="140" w:line="220" w:lineRule="atLeast"/>
      <w:outlineLvl w:val="5"/>
    </w:pPr>
    <w:rPr>
      <w:i/>
      <w:spacing w:val="-4"/>
      <w:kern w:val="28"/>
    </w:rPr>
  </w:style>
  <w:style w:type="paragraph" w:styleId="Heading7">
    <w:name w:val="heading 7"/>
    <w:basedOn w:val="Normal"/>
    <w:next w:val="Normal"/>
    <w:qFormat/>
    <w:rsid w:val="00B61C38"/>
    <w:pPr>
      <w:keepNext/>
      <w:keepLines/>
      <w:numPr>
        <w:ilvl w:val="6"/>
        <w:numId w:val="1"/>
      </w:numPr>
      <w:spacing w:before="140" w:line="220" w:lineRule="atLeast"/>
      <w:outlineLvl w:val="6"/>
    </w:pPr>
    <w:rPr>
      <w:spacing w:val="-4"/>
      <w:kern w:val="28"/>
    </w:rPr>
  </w:style>
  <w:style w:type="paragraph" w:styleId="Heading8">
    <w:name w:val="heading 8"/>
    <w:basedOn w:val="Normal"/>
    <w:next w:val="Normal"/>
    <w:qFormat/>
    <w:rsid w:val="00B61C38"/>
    <w:pPr>
      <w:keepNext/>
      <w:keepLines/>
      <w:numPr>
        <w:ilvl w:val="7"/>
        <w:numId w:val="1"/>
      </w:numPr>
      <w:spacing w:before="140" w:line="220" w:lineRule="atLeast"/>
      <w:outlineLvl w:val="7"/>
    </w:pPr>
    <w:rPr>
      <w:i/>
      <w:spacing w:val="-4"/>
      <w:kern w:val="28"/>
      <w:sz w:val="18"/>
    </w:rPr>
  </w:style>
  <w:style w:type="paragraph" w:styleId="Heading9">
    <w:name w:val="heading 9"/>
    <w:basedOn w:val="Normal"/>
    <w:next w:val="Normal"/>
    <w:qFormat/>
    <w:rsid w:val="00B61C38"/>
    <w:pPr>
      <w:keepNext/>
      <w:keepLines/>
      <w:numPr>
        <w:ilvl w:val="8"/>
        <w:numId w:val="1"/>
      </w:numPr>
      <w:spacing w:before="140" w:line="220" w:lineRule="atLeast"/>
      <w:outlineLvl w:val="8"/>
    </w:pPr>
    <w:rPr>
      <w:spacing w:val="-4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tComplete">
    <w:name w:val="Not Complete"/>
    <w:basedOn w:val="Normal"/>
    <w:rsid w:val="00100968"/>
    <w:rPr>
      <w:color w:val="FF0000"/>
    </w:rPr>
  </w:style>
  <w:style w:type="paragraph" w:styleId="Title">
    <w:name w:val="Title"/>
    <w:basedOn w:val="Normal"/>
    <w:next w:val="Subtitle"/>
    <w:qFormat/>
    <w:rsid w:val="00100968"/>
    <w:pPr>
      <w:keepNext/>
      <w:keepLines/>
      <w:pBdr>
        <w:top w:val="single" w:sz="6" w:space="16" w:color="000080"/>
      </w:pBdr>
      <w:spacing w:before="220" w:after="60" w:line="320" w:lineRule="atLeast"/>
    </w:pPr>
    <w:rPr>
      <w:rFonts w:ascii="Arial Black" w:hAnsi="Arial Black"/>
      <w:color w:val="000080"/>
      <w:spacing w:val="-30"/>
      <w:kern w:val="28"/>
      <w:sz w:val="40"/>
    </w:rPr>
  </w:style>
  <w:style w:type="paragraph" w:styleId="Subtitle">
    <w:name w:val="Subtitle"/>
    <w:basedOn w:val="Title"/>
    <w:next w:val="Normal"/>
    <w:qFormat/>
    <w:rsid w:val="00100968"/>
    <w:pPr>
      <w:pBdr>
        <w:top w:val="none" w:sz="0" w:space="0" w:color="auto"/>
      </w:pBdr>
      <w:spacing w:before="60" w:after="120" w:line="340" w:lineRule="atLeast"/>
    </w:pPr>
    <w:rPr>
      <w:rFonts w:ascii="Arial" w:hAnsi="Arial"/>
      <w:spacing w:val="-16"/>
      <w:sz w:val="32"/>
    </w:rPr>
  </w:style>
  <w:style w:type="paragraph" w:customStyle="1" w:styleId="CompanyName">
    <w:name w:val="Company Name"/>
    <w:basedOn w:val="Normal"/>
    <w:rsid w:val="00100968"/>
    <w:pPr>
      <w:keepNext/>
      <w:keepLines/>
      <w:framePr w:w="4080" w:h="840" w:hSpace="180" w:wrap="notBeside" w:vAnchor="page" w:hAnchor="margin" w:y="913" w:anchorLock="1"/>
      <w:spacing w:line="220" w:lineRule="atLeast"/>
    </w:pPr>
    <w:rPr>
      <w:rFonts w:ascii="Arial Black" w:hAnsi="Arial Black"/>
      <w:spacing w:val="-25"/>
      <w:kern w:val="28"/>
      <w:sz w:val="32"/>
    </w:rPr>
  </w:style>
  <w:style w:type="paragraph" w:styleId="BodyText">
    <w:name w:val="Body Text"/>
    <w:basedOn w:val="Normal"/>
    <w:rsid w:val="00100968"/>
    <w:pPr>
      <w:jc w:val="both"/>
    </w:pPr>
  </w:style>
  <w:style w:type="paragraph" w:styleId="TOC1">
    <w:name w:val="toc 1"/>
    <w:basedOn w:val="Normal"/>
    <w:next w:val="Normal"/>
    <w:autoRedefine/>
    <w:uiPriority w:val="39"/>
    <w:rsid w:val="003B23DA"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3B23DA"/>
    <w:pPr>
      <w:spacing w:before="120" w:after="120"/>
      <w:ind w:left="198"/>
    </w:pPr>
    <w:rPr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3B23DA"/>
    <w:pPr>
      <w:ind w:left="400"/>
    </w:pPr>
    <w:rPr>
      <w:i/>
      <w:sz w:val="18"/>
    </w:rPr>
  </w:style>
  <w:style w:type="paragraph" w:styleId="TOC4">
    <w:name w:val="toc 4"/>
    <w:basedOn w:val="Normal"/>
    <w:next w:val="Normal"/>
    <w:autoRedefine/>
    <w:semiHidden/>
    <w:rsid w:val="00100968"/>
    <w:pPr>
      <w:ind w:left="600"/>
    </w:pPr>
  </w:style>
  <w:style w:type="paragraph" w:styleId="TOC5">
    <w:name w:val="toc 5"/>
    <w:basedOn w:val="Normal"/>
    <w:next w:val="Normal"/>
    <w:autoRedefine/>
    <w:semiHidden/>
    <w:rsid w:val="00100968"/>
    <w:pPr>
      <w:ind w:left="800"/>
    </w:pPr>
  </w:style>
  <w:style w:type="paragraph" w:styleId="TOC6">
    <w:name w:val="toc 6"/>
    <w:basedOn w:val="Normal"/>
    <w:next w:val="Normal"/>
    <w:autoRedefine/>
    <w:semiHidden/>
    <w:rsid w:val="00100968"/>
    <w:pPr>
      <w:ind w:left="1000"/>
    </w:pPr>
  </w:style>
  <w:style w:type="paragraph" w:styleId="TOC7">
    <w:name w:val="toc 7"/>
    <w:basedOn w:val="Normal"/>
    <w:next w:val="Normal"/>
    <w:autoRedefine/>
    <w:semiHidden/>
    <w:rsid w:val="00100968"/>
    <w:pPr>
      <w:ind w:left="1200"/>
    </w:pPr>
  </w:style>
  <w:style w:type="paragraph" w:styleId="TOC8">
    <w:name w:val="toc 8"/>
    <w:basedOn w:val="Normal"/>
    <w:next w:val="Normal"/>
    <w:autoRedefine/>
    <w:semiHidden/>
    <w:rsid w:val="00100968"/>
    <w:pPr>
      <w:ind w:left="1400"/>
    </w:pPr>
  </w:style>
  <w:style w:type="paragraph" w:styleId="TOC9">
    <w:name w:val="toc 9"/>
    <w:basedOn w:val="Normal"/>
    <w:next w:val="Normal"/>
    <w:autoRedefine/>
    <w:semiHidden/>
    <w:rsid w:val="00100968"/>
    <w:pPr>
      <w:ind w:left="1600"/>
    </w:pPr>
  </w:style>
  <w:style w:type="paragraph" w:styleId="Header">
    <w:name w:val="header"/>
    <w:basedOn w:val="Normal"/>
    <w:rsid w:val="00100968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00968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rsid w:val="00100968"/>
    <w:pPr>
      <w:jc w:val="both"/>
    </w:pPr>
    <w:rPr>
      <w:color w:val="FF0000"/>
    </w:rPr>
  </w:style>
  <w:style w:type="character" w:styleId="Hyperlink">
    <w:name w:val="Hyperlink"/>
    <w:basedOn w:val="DefaultParagraphFont"/>
    <w:uiPriority w:val="99"/>
    <w:rsid w:val="00100968"/>
    <w:rPr>
      <w:color w:val="0000FF"/>
      <w:u w:val="single"/>
    </w:rPr>
  </w:style>
  <w:style w:type="paragraph" w:styleId="BodyText3">
    <w:name w:val="Body Text 3"/>
    <w:basedOn w:val="Normal"/>
    <w:rsid w:val="00100968"/>
    <w:rPr>
      <w:b/>
      <w:bCs/>
      <w:i/>
      <w:iCs/>
    </w:rPr>
  </w:style>
  <w:style w:type="paragraph" w:styleId="DocumentMap">
    <w:name w:val="Document Map"/>
    <w:basedOn w:val="Normal"/>
    <w:semiHidden/>
    <w:rsid w:val="00100968"/>
    <w:pPr>
      <w:shd w:val="clear" w:color="auto" w:fill="000080"/>
    </w:pPr>
    <w:rPr>
      <w:rFonts w:ascii="Tahoma" w:hAnsi="Tahoma" w:cs="Arial Unicode MS"/>
    </w:rPr>
  </w:style>
  <w:style w:type="character" w:styleId="FollowedHyperlink">
    <w:name w:val="FollowedHyperlink"/>
    <w:basedOn w:val="DefaultParagraphFont"/>
    <w:rsid w:val="00100968"/>
    <w:rPr>
      <w:color w:val="800080"/>
      <w:u w:val="single"/>
    </w:rPr>
  </w:style>
  <w:style w:type="paragraph" w:styleId="NormalWeb">
    <w:name w:val="Normal (Web)"/>
    <w:basedOn w:val="Normal"/>
    <w:rsid w:val="00100968"/>
    <w:pPr>
      <w:spacing w:before="100" w:beforeAutospacing="1" w:after="100" w:afterAutospacing="1"/>
    </w:pPr>
    <w:rPr>
      <w:rFonts w:eastAsia="Arial Unicode MS" w:cs="Arial"/>
    </w:rPr>
  </w:style>
  <w:style w:type="paragraph" w:styleId="BodyTextIndent">
    <w:name w:val="Body Text Indent"/>
    <w:basedOn w:val="Normal"/>
    <w:rsid w:val="00100968"/>
    <w:pPr>
      <w:ind w:left="993" w:hanging="273"/>
    </w:pPr>
    <w:rPr>
      <w:rFonts w:ascii="Trebuchet MS" w:hAnsi="Trebuchet MS"/>
    </w:rPr>
  </w:style>
  <w:style w:type="paragraph" w:styleId="Index1">
    <w:name w:val="index 1"/>
    <w:basedOn w:val="Normal"/>
    <w:next w:val="Normal"/>
    <w:autoRedefine/>
    <w:semiHidden/>
    <w:rsid w:val="00100968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100968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100968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100968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100968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100968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100968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100968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100968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100968"/>
  </w:style>
  <w:style w:type="paragraph" w:styleId="PlainText">
    <w:name w:val="Plain Text"/>
    <w:basedOn w:val="Normal"/>
    <w:rsid w:val="00100968"/>
    <w:rPr>
      <w:rFonts w:ascii="Courier New" w:hAnsi="Courier New" w:cs="Courier New"/>
    </w:rPr>
  </w:style>
  <w:style w:type="paragraph" w:styleId="Caption">
    <w:name w:val="caption"/>
    <w:basedOn w:val="Normal"/>
    <w:next w:val="Normal"/>
    <w:qFormat/>
    <w:rsid w:val="00100968"/>
    <w:rPr>
      <w:i/>
      <w:iCs/>
      <w:sz w:val="16"/>
    </w:rPr>
  </w:style>
  <w:style w:type="character" w:customStyle="1" w:styleId="Heading4Char">
    <w:name w:val="Heading 4 Char"/>
    <w:basedOn w:val="DefaultParagraphFont"/>
    <w:link w:val="Heading4"/>
    <w:rsid w:val="00B61C38"/>
    <w:rPr>
      <w:rFonts w:ascii="Corbel" w:hAnsi="Corbel"/>
      <w:b/>
      <w:i/>
      <w:spacing w:val="-4"/>
      <w:kern w:val="28"/>
      <w:sz w:val="22"/>
    </w:rPr>
  </w:style>
  <w:style w:type="character" w:customStyle="1" w:styleId="Heading3Char">
    <w:name w:val="Heading 3 Char"/>
    <w:basedOn w:val="DefaultParagraphFont"/>
    <w:link w:val="Heading3"/>
    <w:rsid w:val="00C303F9"/>
    <w:rPr>
      <w:rFonts w:ascii="Corbel" w:hAnsi="Corbel"/>
      <w:spacing w:val="-10"/>
      <w:kern w:val="28"/>
      <w:sz w:val="24"/>
      <w:szCs w:val="22"/>
    </w:rPr>
  </w:style>
  <w:style w:type="paragraph" w:styleId="BalloonText">
    <w:name w:val="Balloon Text"/>
    <w:basedOn w:val="Normal"/>
    <w:semiHidden/>
    <w:rsid w:val="001D596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BD7498"/>
    <w:rPr>
      <w:rFonts w:ascii="Corbel" w:hAnsi="Corbel" w:cs="Calibri"/>
      <w:i/>
      <w:iCs/>
      <w:spacing w:val="-15"/>
      <w:kern w:val="28"/>
      <w:sz w:val="28"/>
      <w:szCs w:val="28"/>
    </w:rPr>
  </w:style>
  <w:style w:type="table" w:styleId="TableGrid">
    <w:name w:val="Table Grid"/>
    <w:basedOn w:val="TableNormal"/>
    <w:rsid w:val="00F029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7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6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9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7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ardc\Documents\Custom%20Office%20Templates\Functional%20Specification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46051-1402-42D7-BA00-FF34111BE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Functional Specification Template</Template>
  <TotalTime>0</TotalTime>
  <Pages>32</Pages>
  <Words>833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7010</CharactersWithSpaces>
  <SharedDoc>false</SharedDoc>
  <HLinks>
    <vt:vector size="42" baseType="variant"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_Toc251162037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_Toc251162036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_Toc251162035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_Toc251162034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_Toc251162033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_Toc251162032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_Toc251162031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2007-08-22T11:20:00Z</cp:lastPrinted>
  <dcterms:created xsi:type="dcterms:W3CDTF">2014-10-14T16:32:00Z</dcterms:created>
  <dcterms:modified xsi:type="dcterms:W3CDTF">2014-10-14T16:34:00Z</dcterms:modified>
</cp:coreProperties>
</file>