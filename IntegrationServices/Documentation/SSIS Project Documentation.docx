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1199" w:rsidRPr="00CC5935" w:rsidRDefault="00A91199" w:rsidP="00A91199">
      <w:pPr>
        <w:pStyle w:val="TOC2"/>
        <w:jc w:val="center"/>
        <w:rPr>
          <w:vanish/>
          <w:color w:val="FF0000"/>
          <w:specVanish/>
        </w:rPr>
      </w:pPr>
    </w:p>
    <w:p w:rsidR="00A91199" w:rsidRDefault="00CC5935" w:rsidP="00A91199">
      <w:pPr>
        <w:pStyle w:val="TOC2"/>
        <w:jc w:val="center"/>
      </w:pPr>
      <w:r>
        <w:t xml:space="preserve"> </w:t>
      </w:r>
      <w:r w:rsidR="0095228E">
        <w:rPr>
          <w:lang w:eastAsia="en-GB"/>
        </w:rPr>
        <w:drawing>
          <wp:inline distT="0" distB="0" distL="0" distR="0" wp14:anchorId="7F06CDD6" wp14:editId="431388FF">
            <wp:extent cx="1531620" cy="708660"/>
            <wp:effectExtent l="0" t="0" r="0" b="0"/>
            <wp:docPr id="9" name="Picture 9" descr="Description: cid:2F9D7186-3163-46EE-862C-6F4DDF87DDC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ription: cid:2F9D7186-3163-46EE-862C-6F4DDF87DDC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28E" w:rsidRPr="0095228E" w:rsidRDefault="0095228E" w:rsidP="0095228E"/>
    <w:p w:rsidR="0092614C" w:rsidRPr="0092614C" w:rsidRDefault="0092614C" w:rsidP="0092614C"/>
    <w:p w:rsidR="00A91199" w:rsidRDefault="00D54B0A" w:rsidP="00A91199">
      <w:pPr>
        <w:spacing w:line="240" w:lineRule="atLeast"/>
        <w:jc w:val="center"/>
        <w:rPr>
          <w:rFonts w:cs="Arial"/>
          <w:b/>
          <w:sz w:val="28"/>
          <w:szCs w:val="28"/>
        </w:rPr>
      </w:pPr>
      <w:bookmarkStart w:id="0" w:name="_Ref92777263"/>
      <w:bookmarkEnd w:id="0"/>
      <w:r>
        <w:rPr>
          <w:rFonts w:cs="Arial"/>
          <w:b/>
          <w:sz w:val="28"/>
          <w:szCs w:val="28"/>
        </w:rPr>
        <w:t>One Housing Group</w:t>
      </w:r>
    </w:p>
    <w:p w:rsidR="00786631" w:rsidRDefault="00786631" w:rsidP="00A91199">
      <w:pPr>
        <w:spacing w:line="240" w:lineRule="atLeast"/>
        <w:jc w:val="center"/>
        <w:rPr>
          <w:rFonts w:cs="Arial"/>
          <w:b/>
          <w:sz w:val="28"/>
          <w:szCs w:val="28"/>
        </w:rPr>
      </w:pPr>
    </w:p>
    <w:p w:rsidR="00786631" w:rsidRDefault="00D54B0A" w:rsidP="00A91199">
      <w:pPr>
        <w:spacing w:line="240" w:lineRule="atLeast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SSIS Project Documentation</w:t>
      </w:r>
    </w:p>
    <w:p w:rsidR="00B27693" w:rsidRDefault="00B27693" w:rsidP="00A91199">
      <w:pPr>
        <w:spacing w:line="240" w:lineRule="atLeast"/>
        <w:jc w:val="center"/>
        <w:rPr>
          <w:rFonts w:cs="Arial"/>
        </w:rPr>
      </w:pPr>
    </w:p>
    <w:p w:rsidR="00A91199" w:rsidRDefault="00A91199" w:rsidP="00A91199">
      <w:pPr>
        <w:spacing w:line="240" w:lineRule="atLeast"/>
        <w:rPr>
          <w:rFonts w:cs="Arial"/>
        </w:rPr>
      </w:pPr>
    </w:p>
    <w:p w:rsidR="00A91199" w:rsidRDefault="00A91199" w:rsidP="00A91199">
      <w:pPr>
        <w:jc w:val="center"/>
        <w:rPr>
          <w:rFonts w:cs="Arial"/>
          <w:b/>
          <w:bCs/>
        </w:rPr>
      </w:pPr>
      <w:bookmarkStart w:id="1" w:name="_Toc40069889"/>
      <w:r>
        <w:rPr>
          <w:rFonts w:cs="Arial"/>
          <w:b/>
          <w:bCs/>
        </w:rPr>
        <w:t>Document Distribution</w:t>
      </w:r>
      <w:bookmarkEnd w:id="1"/>
      <w:r>
        <w:rPr>
          <w:rFonts w:cs="Arial"/>
          <w:b/>
          <w:bCs/>
        </w:rPr>
        <w:t xml:space="preserve"> List</w:t>
      </w:r>
    </w:p>
    <w:p w:rsidR="00A91199" w:rsidRDefault="00A91199" w:rsidP="00A91199">
      <w:pPr>
        <w:rPr>
          <w:rFonts w:cs="Arial"/>
          <w:b/>
          <w:bCs/>
        </w:rPr>
      </w:pPr>
    </w:p>
    <w:tbl>
      <w:tblPr>
        <w:tblW w:w="766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49"/>
        <w:gridCol w:w="3616"/>
      </w:tblGrid>
      <w:tr w:rsidR="00B27693">
        <w:trPr>
          <w:trHeight w:val="390"/>
          <w:jc w:val="center"/>
        </w:trPr>
        <w:tc>
          <w:tcPr>
            <w:tcW w:w="4049" w:type="dxa"/>
            <w:shd w:val="clear" w:color="auto" w:fill="CCFFFF"/>
            <w:vAlign w:val="center"/>
          </w:tcPr>
          <w:p w:rsidR="00B27693" w:rsidRDefault="00B27693" w:rsidP="00A91199">
            <w:pPr>
              <w:pStyle w:val="TableTitle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Name</w:t>
            </w:r>
          </w:p>
        </w:tc>
        <w:tc>
          <w:tcPr>
            <w:tcW w:w="3616" w:type="dxa"/>
            <w:shd w:val="clear" w:color="auto" w:fill="CCFFFF"/>
            <w:vAlign w:val="center"/>
          </w:tcPr>
          <w:p w:rsidR="00B27693" w:rsidRDefault="00B27693" w:rsidP="00A91199">
            <w:pPr>
              <w:pStyle w:val="TableTitle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Company</w:t>
            </w:r>
          </w:p>
        </w:tc>
      </w:tr>
      <w:tr w:rsidR="00B27693">
        <w:trPr>
          <w:trHeight w:val="397"/>
          <w:jc w:val="center"/>
        </w:trPr>
        <w:tc>
          <w:tcPr>
            <w:tcW w:w="4049" w:type="dxa"/>
            <w:vAlign w:val="center"/>
          </w:tcPr>
          <w:p w:rsidR="00B27693" w:rsidRDefault="00D54B0A" w:rsidP="006A09A4">
            <w:pPr>
              <w:pStyle w:val="BodyText"/>
              <w:rPr>
                <w:rFonts w:ascii="Arial" w:hAnsi="Arial" w:cs="Arial"/>
                <w:i w:val="0"/>
                <w:snapToGrid w:val="0"/>
                <w:lang w:val="en-US"/>
              </w:rPr>
            </w:pPr>
            <w:r>
              <w:rPr>
                <w:rFonts w:ascii="Arial" w:hAnsi="Arial" w:cs="Arial"/>
                <w:i w:val="0"/>
                <w:snapToGrid w:val="0"/>
                <w:lang w:val="en-US"/>
              </w:rPr>
              <w:t>Warren Wills-Bray</w:t>
            </w:r>
          </w:p>
        </w:tc>
        <w:tc>
          <w:tcPr>
            <w:tcW w:w="3616" w:type="dxa"/>
            <w:vAlign w:val="center"/>
          </w:tcPr>
          <w:p w:rsidR="00B27693" w:rsidRDefault="00B27693" w:rsidP="00A91199">
            <w:pPr>
              <w:pStyle w:val="BodyText"/>
              <w:rPr>
                <w:rFonts w:ascii="Arial" w:hAnsi="Arial" w:cs="Arial"/>
                <w:i w:val="0"/>
                <w:snapToGrid w:val="0"/>
                <w:lang w:val="en-US"/>
              </w:rPr>
            </w:pPr>
          </w:p>
        </w:tc>
      </w:tr>
      <w:tr w:rsidR="00B27693">
        <w:trPr>
          <w:trHeight w:val="397"/>
          <w:jc w:val="center"/>
        </w:trPr>
        <w:tc>
          <w:tcPr>
            <w:tcW w:w="4049" w:type="dxa"/>
            <w:vAlign w:val="center"/>
          </w:tcPr>
          <w:p w:rsidR="00B27693" w:rsidRDefault="00D54B0A" w:rsidP="006A09A4">
            <w:pPr>
              <w:pStyle w:val="BodyText"/>
              <w:rPr>
                <w:rFonts w:ascii="Arial" w:hAnsi="Arial" w:cs="Arial"/>
                <w:i w:val="0"/>
                <w:snapToGrid w:val="0"/>
                <w:lang w:val="en-US"/>
              </w:rPr>
            </w:pPr>
            <w:r>
              <w:rPr>
                <w:rFonts w:ascii="Arial" w:hAnsi="Arial" w:cs="Arial"/>
                <w:i w:val="0"/>
                <w:snapToGrid w:val="0"/>
                <w:lang w:val="en-US"/>
              </w:rPr>
              <w:t>Mohammad Khan</w:t>
            </w:r>
          </w:p>
        </w:tc>
        <w:tc>
          <w:tcPr>
            <w:tcW w:w="3616" w:type="dxa"/>
            <w:vAlign w:val="center"/>
          </w:tcPr>
          <w:p w:rsidR="00B27693" w:rsidRDefault="00B27693" w:rsidP="006A09A4">
            <w:pPr>
              <w:pStyle w:val="BodyText"/>
              <w:rPr>
                <w:rFonts w:ascii="Arial" w:hAnsi="Arial" w:cs="Arial"/>
                <w:i w:val="0"/>
                <w:snapToGrid w:val="0"/>
                <w:lang w:val="en-US"/>
              </w:rPr>
            </w:pPr>
          </w:p>
        </w:tc>
      </w:tr>
      <w:tr w:rsidR="00167A35">
        <w:trPr>
          <w:trHeight w:val="397"/>
          <w:jc w:val="center"/>
        </w:trPr>
        <w:tc>
          <w:tcPr>
            <w:tcW w:w="4049" w:type="dxa"/>
            <w:vAlign w:val="center"/>
          </w:tcPr>
          <w:p w:rsidR="00167A35" w:rsidRDefault="00167A35" w:rsidP="00406094">
            <w:pPr>
              <w:pStyle w:val="BodyText"/>
              <w:rPr>
                <w:rFonts w:ascii="Arial" w:hAnsi="Arial" w:cs="Arial"/>
                <w:i w:val="0"/>
                <w:snapToGrid w:val="0"/>
                <w:lang w:val="en-US"/>
              </w:rPr>
            </w:pPr>
          </w:p>
        </w:tc>
        <w:tc>
          <w:tcPr>
            <w:tcW w:w="3616" w:type="dxa"/>
            <w:vAlign w:val="center"/>
          </w:tcPr>
          <w:p w:rsidR="00167A35" w:rsidRDefault="00167A35" w:rsidP="00406094">
            <w:pPr>
              <w:pStyle w:val="BodyText"/>
              <w:rPr>
                <w:rFonts w:ascii="Arial" w:hAnsi="Arial" w:cs="Arial"/>
                <w:i w:val="0"/>
                <w:snapToGrid w:val="0"/>
                <w:lang w:val="en-US"/>
              </w:rPr>
            </w:pPr>
          </w:p>
        </w:tc>
      </w:tr>
    </w:tbl>
    <w:p w:rsidR="00A91199" w:rsidRDefault="00A91199" w:rsidP="00A91199">
      <w:pPr>
        <w:rPr>
          <w:rFonts w:cs="Arial"/>
          <w:b/>
          <w:bCs/>
        </w:rPr>
      </w:pPr>
      <w:bookmarkStart w:id="2" w:name="_Toc40069890"/>
    </w:p>
    <w:p w:rsidR="00A91199" w:rsidRDefault="00A91199" w:rsidP="00A91199">
      <w:pPr>
        <w:jc w:val="center"/>
        <w:rPr>
          <w:rFonts w:cs="Arial"/>
          <w:b/>
          <w:bCs/>
        </w:rPr>
      </w:pPr>
      <w:r w:rsidRPr="00C2645A">
        <w:rPr>
          <w:rFonts w:cs="Arial"/>
          <w:b/>
          <w:bCs/>
        </w:rPr>
        <w:t>Document Information</w:t>
      </w:r>
    </w:p>
    <w:p w:rsidR="00A91199" w:rsidRDefault="00A91199" w:rsidP="00A91199">
      <w:pPr>
        <w:jc w:val="center"/>
        <w:rPr>
          <w:rFonts w:cs="Arial"/>
          <w:b/>
          <w:bCs/>
        </w:rPr>
      </w:pPr>
    </w:p>
    <w:tbl>
      <w:tblPr>
        <w:tblW w:w="921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4"/>
        <w:gridCol w:w="6951"/>
      </w:tblGrid>
      <w:tr w:rsidR="00A91199" w:rsidRPr="00FF52FC" w:rsidTr="005B0F65">
        <w:trPr>
          <w:trHeight w:val="542"/>
        </w:trPr>
        <w:tc>
          <w:tcPr>
            <w:tcW w:w="9215" w:type="dxa"/>
            <w:gridSpan w:val="2"/>
            <w:shd w:val="clear" w:color="auto" w:fill="CCFFFF"/>
            <w:vAlign w:val="center"/>
          </w:tcPr>
          <w:p w:rsidR="00A91199" w:rsidRPr="00FF52FC" w:rsidRDefault="00A91199" w:rsidP="00FF52FC">
            <w:pPr>
              <w:jc w:val="center"/>
              <w:rPr>
                <w:rFonts w:cs="Arial"/>
                <w:b/>
              </w:rPr>
            </w:pPr>
            <w:r w:rsidRPr="00FF52FC">
              <w:rPr>
                <w:rFonts w:cs="Arial"/>
                <w:b/>
              </w:rPr>
              <w:t>Details</w:t>
            </w:r>
          </w:p>
        </w:tc>
      </w:tr>
      <w:tr w:rsidR="00A91199" w:rsidRPr="00FF52FC" w:rsidTr="005B0F65">
        <w:tc>
          <w:tcPr>
            <w:tcW w:w="2264" w:type="dxa"/>
            <w:shd w:val="clear" w:color="auto" w:fill="auto"/>
            <w:vAlign w:val="center"/>
          </w:tcPr>
          <w:p w:rsidR="00A91199" w:rsidRPr="00FF52FC" w:rsidRDefault="00A91199" w:rsidP="00C15766">
            <w:pPr>
              <w:rPr>
                <w:rFonts w:cs="Arial"/>
              </w:rPr>
            </w:pPr>
            <w:r w:rsidRPr="00FF52FC">
              <w:rPr>
                <w:rFonts w:cs="Arial"/>
              </w:rPr>
              <w:t>Document Name</w:t>
            </w:r>
          </w:p>
        </w:tc>
        <w:tc>
          <w:tcPr>
            <w:tcW w:w="6951" w:type="dxa"/>
            <w:shd w:val="clear" w:color="auto" w:fill="auto"/>
            <w:vAlign w:val="center"/>
          </w:tcPr>
          <w:p w:rsidR="00A13C15" w:rsidRPr="00C15766" w:rsidRDefault="00D54B0A" w:rsidP="00C15766">
            <w:r>
              <w:t>SSIS Project Documentation</w:t>
            </w:r>
          </w:p>
        </w:tc>
      </w:tr>
      <w:tr w:rsidR="00A13C15" w:rsidRPr="00FF52FC" w:rsidTr="005B0F65">
        <w:tc>
          <w:tcPr>
            <w:tcW w:w="2264" w:type="dxa"/>
            <w:shd w:val="clear" w:color="auto" w:fill="auto"/>
            <w:vAlign w:val="center"/>
          </w:tcPr>
          <w:p w:rsidR="00A13C15" w:rsidRPr="00FF52FC" w:rsidRDefault="00A13C15" w:rsidP="00C15766">
            <w:pPr>
              <w:rPr>
                <w:rFonts w:cs="Arial"/>
              </w:rPr>
            </w:pPr>
            <w:r w:rsidRPr="00FF52FC">
              <w:rPr>
                <w:rFonts w:cs="Arial"/>
              </w:rPr>
              <w:t>Responsibility of</w:t>
            </w:r>
          </w:p>
        </w:tc>
        <w:tc>
          <w:tcPr>
            <w:tcW w:w="6951" w:type="dxa"/>
            <w:shd w:val="clear" w:color="auto" w:fill="auto"/>
            <w:vAlign w:val="center"/>
          </w:tcPr>
          <w:p w:rsidR="00A13C15" w:rsidRPr="00FF52FC" w:rsidRDefault="00820055" w:rsidP="00C15766">
            <w:pPr>
              <w:rPr>
                <w:rFonts w:cs="Arial"/>
              </w:rPr>
            </w:pPr>
            <w:r>
              <w:rPr>
                <w:rFonts w:cs="Arial"/>
              </w:rPr>
              <w:t>Mohammad Khan</w:t>
            </w:r>
          </w:p>
        </w:tc>
      </w:tr>
    </w:tbl>
    <w:p w:rsidR="00A91199" w:rsidRPr="00C2645A" w:rsidRDefault="00A91199" w:rsidP="00A91199">
      <w:pPr>
        <w:rPr>
          <w:rFonts w:cs="Arial"/>
          <w:b/>
        </w:rPr>
      </w:pPr>
    </w:p>
    <w:p w:rsidR="00A91199" w:rsidRPr="00C2645A" w:rsidRDefault="00A91199" w:rsidP="00C15766">
      <w:pPr>
        <w:jc w:val="center"/>
        <w:rPr>
          <w:rFonts w:cs="Arial"/>
          <w:b/>
          <w:bCs/>
        </w:rPr>
      </w:pPr>
      <w:r w:rsidRPr="00C2645A">
        <w:rPr>
          <w:rFonts w:cs="Arial"/>
          <w:b/>
          <w:bCs/>
        </w:rPr>
        <w:t>Document Control</w:t>
      </w:r>
    </w:p>
    <w:bookmarkEnd w:id="2"/>
    <w:p w:rsidR="00A91199" w:rsidRPr="00C2645A" w:rsidRDefault="00A91199" w:rsidP="00A91199">
      <w:pPr>
        <w:jc w:val="center"/>
        <w:rPr>
          <w:rFonts w:cs="Arial"/>
          <w:b/>
          <w:bCs/>
          <w:sz w:val="24"/>
        </w:rPr>
      </w:pPr>
    </w:p>
    <w:tbl>
      <w:tblPr>
        <w:tblW w:w="9192" w:type="dxa"/>
        <w:jc w:val="center"/>
        <w:tblInd w:w="-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08"/>
        <w:gridCol w:w="1084"/>
        <w:gridCol w:w="1445"/>
        <w:gridCol w:w="4155"/>
        <w:gridCol w:w="1500"/>
      </w:tblGrid>
      <w:tr w:rsidR="00A91199" w:rsidRPr="00FF52FC" w:rsidTr="005B0F65">
        <w:trPr>
          <w:trHeight w:val="419"/>
          <w:jc w:val="center"/>
        </w:trPr>
        <w:tc>
          <w:tcPr>
            <w:tcW w:w="1008" w:type="dxa"/>
            <w:shd w:val="clear" w:color="auto" w:fill="CCFFFF"/>
            <w:vAlign w:val="center"/>
          </w:tcPr>
          <w:p w:rsidR="00A91199" w:rsidRPr="00FF52FC" w:rsidRDefault="00A91199" w:rsidP="00FF52FC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FF52FC">
              <w:rPr>
                <w:rFonts w:cs="Arial"/>
                <w:b/>
                <w:bCs/>
                <w:szCs w:val="20"/>
              </w:rPr>
              <w:t>Status</w:t>
            </w:r>
          </w:p>
        </w:tc>
        <w:tc>
          <w:tcPr>
            <w:tcW w:w="1084" w:type="dxa"/>
            <w:shd w:val="clear" w:color="auto" w:fill="CCFFFF"/>
            <w:vAlign w:val="center"/>
          </w:tcPr>
          <w:p w:rsidR="00A91199" w:rsidRPr="00FF52FC" w:rsidRDefault="00A91199" w:rsidP="00FF52FC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FF52FC">
              <w:rPr>
                <w:rFonts w:cs="Arial"/>
                <w:b/>
                <w:bCs/>
                <w:szCs w:val="20"/>
              </w:rPr>
              <w:t>Version</w:t>
            </w:r>
          </w:p>
        </w:tc>
        <w:tc>
          <w:tcPr>
            <w:tcW w:w="1445" w:type="dxa"/>
            <w:shd w:val="clear" w:color="auto" w:fill="CCFFFF"/>
            <w:vAlign w:val="center"/>
          </w:tcPr>
          <w:p w:rsidR="00A91199" w:rsidRPr="00FF52FC" w:rsidRDefault="00A91199" w:rsidP="00FF52FC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FF52FC">
              <w:rPr>
                <w:rFonts w:cs="Arial"/>
                <w:b/>
                <w:bCs/>
                <w:szCs w:val="20"/>
              </w:rPr>
              <w:t xml:space="preserve">Date </w:t>
            </w:r>
            <w:r w:rsidR="00C15766" w:rsidRPr="00FF52FC">
              <w:rPr>
                <w:rFonts w:cs="Arial"/>
                <w:b/>
                <w:bCs/>
                <w:szCs w:val="20"/>
              </w:rPr>
              <w:t>A</w:t>
            </w:r>
            <w:r w:rsidRPr="00FF52FC">
              <w:rPr>
                <w:rFonts w:cs="Arial"/>
                <w:b/>
                <w:bCs/>
                <w:szCs w:val="20"/>
              </w:rPr>
              <w:t>mended</w:t>
            </w:r>
          </w:p>
        </w:tc>
        <w:tc>
          <w:tcPr>
            <w:tcW w:w="4155" w:type="dxa"/>
            <w:shd w:val="clear" w:color="auto" w:fill="CCFFFF"/>
            <w:vAlign w:val="center"/>
          </w:tcPr>
          <w:p w:rsidR="00A91199" w:rsidRPr="00FF52FC" w:rsidRDefault="00A91199" w:rsidP="00FF52FC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FF52FC">
              <w:rPr>
                <w:rFonts w:cs="Arial"/>
                <w:b/>
                <w:bCs/>
                <w:szCs w:val="20"/>
              </w:rPr>
              <w:t>Reason</w:t>
            </w:r>
          </w:p>
        </w:tc>
        <w:tc>
          <w:tcPr>
            <w:tcW w:w="1500" w:type="dxa"/>
            <w:shd w:val="clear" w:color="auto" w:fill="CCFFFF"/>
            <w:vAlign w:val="center"/>
          </w:tcPr>
          <w:p w:rsidR="00A91199" w:rsidRPr="00FF52FC" w:rsidRDefault="00A91199" w:rsidP="00FF52FC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FF52FC">
              <w:rPr>
                <w:rFonts w:cs="Arial"/>
                <w:b/>
                <w:bCs/>
                <w:szCs w:val="20"/>
              </w:rPr>
              <w:t>Amended by</w:t>
            </w:r>
          </w:p>
        </w:tc>
      </w:tr>
      <w:tr w:rsidR="00A91199" w:rsidRPr="00FF52FC" w:rsidTr="005B0F65">
        <w:trPr>
          <w:trHeight w:val="491"/>
          <w:jc w:val="center"/>
        </w:trPr>
        <w:tc>
          <w:tcPr>
            <w:tcW w:w="1008" w:type="dxa"/>
            <w:shd w:val="clear" w:color="auto" w:fill="auto"/>
          </w:tcPr>
          <w:p w:rsidR="00A91199" w:rsidRPr="00FF52FC" w:rsidRDefault="00167A35" w:rsidP="00FF52FC">
            <w:pPr>
              <w:ind w:right="-101"/>
              <w:rPr>
                <w:rFonts w:cs="Arial"/>
                <w:bCs/>
              </w:rPr>
            </w:pPr>
            <w:r w:rsidRPr="00FF52FC">
              <w:rPr>
                <w:rFonts w:cs="Arial"/>
                <w:bCs/>
              </w:rPr>
              <w:t>Issued</w:t>
            </w:r>
          </w:p>
        </w:tc>
        <w:tc>
          <w:tcPr>
            <w:tcW w:w="1084" w:type="dxa"/>
            <w:shd w:val="clear" w:color="auto" w:fill="auto"/>
          </w:tcPr>
          <w:p w:rsidR="00A91199" w:rsidRPr="00FF52FC" w:rsidRDefault="00A91199" w:rsidP="00FF52FC">
            <w:pPr>
              <w:jc w:val="center"/>
              <w:rPr>
                <w:rFonts w:cs="Arial"/>
                <w:bCs/>
              </w:rPr>
            </w:pPr>
            <w:r w:rsidRPr="00FF52FC">
              <w:rPr>
                <w:rFonts w:cs="Arial"/>
                <w:bCs/>
              </w:rPr>
              <w:t>1.0</w:t>
            </w:r>
          </w:p>
        </w:tc>
        <w:tc>
          <w:tcPr>
            <w:tcW w:w="1445" w:type="dxa"/>
            <w:shd w:val="clear" w:color="auto" w:fill="auto"/>
          </w:tcPr>
          <w:p w:rsidR="00A91199" w:rsidRPr="00FF52FC" w:rsidRDefault="00D54B0A" w:rsidP="00D54B0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14</w:t>
            </w:r>
            <w:r w:rsidR="004560DC">
              <w:rPr>
                <w:rFonts w:cs="Arial"/>
                <w:bCs/>
              </w:rPr>
              <w:t>/</w:t>
            </w:r>
            <w:r>
              <w:rPr>
                <w:rFonts w:cs="Arial"/>
                <w:bCs/>
              </w:rPr>
              <w:t>12</w:t>
            </w:r>
            <w:r w:rsidR="004560DC">
              <w:rPr>
                <w:rFonts w:cs="Arial"/>
                <w:bCs/>
              </w:rPr>
              <w:t>/201</w:t>
            </w:r>
            <w:r>
              <w:rPr>
                <w:rFonts w:cs="Arial"/>
                <w:bCs/>
              </w:rPr>
              <w:t>6</w:t>
            </w:r>
          </w:p>
        </w:tc>
        <w:tc>
          <w:tcPr>
            <w:tcW w:w="4155" w:type="dxa"/>
            <w:shd w:val="clear" w:color="auto" w:fill="auto"/>
          </w:tcPr>
          <w:p w:rsidR="00A91199" w:rsidRPr="00FF52FC" w:rsidRDefault="004560DC" w:rsidP="00D54B0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Documentation for </w:t>
            </w:r>
            <w:r w:rsidR="00D54B0A">
              <w:rPr>
                <w:rFonts w:cs="Arial"/>
                <w:bCs/>
              </w:rPr>
              <w:t>the SSIS packages</w:t>
            </w:r>
          </w:p>
        </w:tc>
        <w:tc>
          <w:tcPr>
            <w:tcW w:w="1500" w:type="dxa"/>
            <w:shd w:val="clear" w:color="auto" w:fill="auto"/>
          </w:tcPr>
          <w:p w:rsidR="00A91199" w:rsidRPr="00FF52FC" w:rsidRDefault="004560DC" w:rsidP="00A91199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Mohammad Khan</w:t>
            </w:r>
          </w:p>
        </w:tc>
      </w:tr>
    </w:tbl>
    <w:p w:rsidR="00A91199" w:rsidRPr="00BD6C79" w:rsidRDefault="00A91199" w:rsidP="00A91199">
      <w:pPr>
        <w:jc w:val="center"/>
        <w:rPr>
          <w:b/>
        </w:rPr>
      </w:pPr>
      <w:r>
        <w:br w:type="page"/>
      </w:r>
      <w:r w:rsidRPr="00BD6C79">
        <w:rPr>
          <w:b/>
          <w:sz w:val="28"/>
          <w:szCs w:val="28"/>
        </w:rPr>
        <w:lastRenderedPageBreak/>
        <w:t>Table of Contents</w:t>
      </w:r>
    </w:p>
    <w:p w:rsidR="00A91199" w:rsidRDefault="00A91199" w:rsidP="00A91199">
      <w:pPr>
        <w:jc w:val="center"/>
      </w:pPr>
    </w:p>
    <w:p w:rsidR="004850A3" w:rsidRDefault="004850A3">
      <w:pPr>
        <w:pStyle w:val="TOC1"/>
        <w:tabs>
          <w:tab w:val="left" w:pos="400"/>
          <w:tab w:val="right" w:leader="dot" w:pos="8636"/>
        </w:tabs>
      </w:pPr>
    </w:p>
    <w:p w:rsidR="0033097F" w:rsidRDefault="00A91199">
      <w:pPr>
        <w:pStyle w:val="TOC1"/>
        <w:tabs>
          <w:tab w:val="left" w:pos="400"/>
          <w:tab w:val="right" w:leader="dot" w:pos="8636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09192653" w:history="1">
        <w:r w:rsidR="0033097F" w:rsidRPr="00D225FE">
          <w:rPr>
            <w:rStyle w:val="Hyperlink"/>
            <w:noProof/>
          </w:rPr>
          <w:t>1</w:t>
        </w:r>
        <w:r w:rsidR="0033097F">
          <w:rPr>
            <w:rFonts w:ascii="Times New Roman" w:hAnsi="Times New Roman"/>
            <w:b w:val="0"/>
            <w:noProof/>
            <w:lang w:val="en-US"/>
          </w:rPr>
          <w:tab/>
        </w:r>
        <w:r w:rsidR="0033097F" w:rsidRPr="00D225FE">
          <w:rPr>
            <w:rStyle w:val="Hyperlink"/>
            <w:noProof/>
          </w:rPr>
          <w:t>Introduction</w:t>
        </w:r>
        <w:r w:rsidR="0033097F">
          <w:rPr>
            <w:noProof/>
            <w:webHidden/>
          </w:rPr>
          <w:tab/>
        </w:r>
        <w:r w:rsidR="0033097F">
          <w:rPr>
            <w:noProof/>
            <w:webHidden/>
          </w:rPr>
          <w:fldChar w:fldCharType="begin"/>
        </w:r>
        <w:r w:rsidR="0033097F">
          <w:rPr>
            <w:noProof/>
            <w:webHidden/>
          </w:rPr>
          <w:instrText xml:space="preserve"> PAGEREF _Toc209192653 \h </w:instrText>
        </w:r>
        <w:r w:rsidR="0033097F">
          <w:rPr>
            <w:noProof/>
            <w:webHidden/>
          </w:rPr>
        </w:r>
        <w:r w:rsidR="0033097F">
          <w:rPr>
            <w:noProof/>
            <w:webHidden/>
          </w:rPr>
          <w:fldChar w:fldCharType="separate"/>
        </w:r>
        <w:r w:rsidR="002D42ED">
          <w:rPr>
            <w:noProof/>
            <w:webHidden/>
          </w:rPr>
          <w:t>3</w:t>
        </w:r>
        <w:r w:rsidR="0033097F">
          <w:rPr>
            <w:noProof/>
            <w:webHidden/>
          </w:rPr>
          <w:fldChar w:fldCharType="end"/>
        </w:r>
      </w:hyperlink>
    </w:p>
    <w:p w:rsidR="000E4FF9" w:rsidRPr="000E4FF9" w:rsidRDefault="00224120" w:rsidP="000E4FF9">
      <w:pPr>
        <w:pStyle w:val="TOC1"/>
        <w:tabs>
          <w:tab w:val="left" w:pos="400"/>
          <w:tab w:val="right" w:leader="dot" w:pos="8636"/>
        </w:tabs>
        <w:rPr>
          <w:rFonts w:ascii="Times New Roman" w:hAnsi="Times New Roman"/>
          <w:b w:val="0"/>
          <w:noProof/>
          <w:lang w:val="en-US"/>
        </w:rPr>
      </w:pPr>
      <w:hyperlink w:anchor="_Toc209192654" w:history="1">
        <w:r w:rsidR="000E4FF9">
          <w:rPr>
            <w:rStyle w:val="Hyperlink"/>
            <w:noProof/>
          </w:rPr>
          <w:t>2</w:t>
        </w:r>
        <w:r w:rsidR="000E4FF9">
          <w:rPr>
            <w:rFonts w:ascii="Times New Roman" w:hAnsi="Times New Roman"/>
            <w:b w:val="0"/>
            <w:noProof/>
            <w:lang w:val="en-US"/>
          </w:rPr>
          <w:tab/>
        </w:r>
        <w:r w:rsidR="000E4FF9">
          <w:rPr>
            <w:rStyle w:val="Hyperlink"/>
            <w:noProof/>
          </w:rPr>
          <w:t>Progress Summery</w:t>
        </w:r>
        <w:r w:rsidR="000E4FF9">
          <w:rPr>
            <w:noProof/>
            <w:webHidden/>
          </w:rPr>
          <w:tab/>
        </w:r>
        <w:r w:rsidR="00A82AF6">
          <w:rPr>
            <w:noProof/>
            <w:webHidden/>
          </w:rPr>
          <w:t>3</w:t>
        </w:r>
      </w:hyperlink>
    </w:p>
    <w:p w:rsidR="0033097F" w:rsidRDefault="00224120">
      <w:pPr>
        <w:pStyle w:val="TOC1"/>
        <w:tabs>
          <w:tab w:val="left" w:pos="400"/>
          <w:tab w:val="right" w:leader="dot" w:pos="8636"/>
        </w:tabs>
        <w:rPr>
          <w:rFonts w:ascii="Times New Roman" w:hAnsi="Times New Roman"/>
          <w:b w:val="0"/>
          <w:noProof/>
          <w:lang w:val="en-US"/>
        </w:rPr>
      </w:pPr>
      <w:hyperlink w:anchor="_Toc209192654" w:history="1">
        <w:r w:rsidR="000E4FF9">
          <w:rPr>
            <w:rStyle w:val="Hyperlink"/>
            <w:noProof/>
          </w:rPr>
          <w:t>3</w:t>
        </w:r>
        <w:r w:rsidR="0033097F">
          <w:rPr>
            <w:rFonts w:ascii="Times New Roman" w:hAnsi="Times New Roman"/>
            <w:b w:val="0"/>
            <w:noProof/>
            <w:lang w:val="en-US"/>
          </w:rPr>
          <w:tab/>
        </w:r>
        <w:r w:rsidR="001633C5">
          <w:rPr>
            <w:rStyle w:val="Hyperlink"/>
            <w:noProof/>
          </w:rPr>
          <w:t>Technical</w:t>
        </w:r>
        <w:r w:rsidR="00563FD6">
          <w:rPr>
            <w:rStyle w:val="Hyperlink"/>
            <w:noProof/>
          </w:rPr>
          <w:t xml:space="preserve"> Details</w:t>
        </w:r>
        <w:r w:rsidR="0033097F">
          <w:rPr>
            <w:noProof/>
            <w:webHidden/>
          </w:rPr>
          <w:tab/>
        </w:r>
        <w:r w:rsidR="0033097F">
          <w:rPr>
            <w:noProof/>
            <w:webHidden/>
          </w:rPr>
          <w:fldChar w:fldCharType="begin"/>
        </w:r>
        <w:r w:rsidR="0033097F">
          <w:rPr>
            <w:noProof/>
            <w:webHidden/>
          </w:rPr>
          <w:instrText xml:space="preserve"> PAGEREF _Toc209192654 \h </w:instrText>
        </w:r>
        <w:r w:rsidR="0033097F">
          <w:rPr>
            <w:noProof/>
            <w:webHidden/>
          </w:rPr>
        </w:r>
        <w:r w:rsidR="0033097F">
          <w:rPr>
            <w:noProof/>
            <w:webHidden/>
          </w:rPr>
          <w:fldChar w:fldCharType="separate"/>
        </w:r>
        <w:r w:rsidR="002D42ED">
          <w:rPr>
            <w:noProof/>
            <w:webHidden/>
          </w:rPr>
          <w:t>4</w:t>
        </w:r>
        <w:r w:rsidR="0033097F">
          <w:rPr>
            <w:noProof/>
            <w:webHidden/>
          </w:rPr>
          <w:fldChar w:fldCharType="end"/>
        </w:r>
      </w:hyperlink>
    </w:p>
    <w:p w:rsidR="0033097F" w:rsidRDefault="00224120">
      <w:pPr>
        <w:pStyle w:val="TOC2"/>
        <w:rPr>
          <w:rFonts w:ascii="Times New Roman" w:hAnsi="Times New Roman"/>
          <w:b w:val="0"/>
          <w:sz w:val="24"/>
          <w:szCs w:val="24"/>
          <w:lang w:val="en-US"/>
        </w:rPr>
      </w:pPr>
      <w:hyperlink w:anchor="_Toc209192656" w:history="1">
        <w:r w:rsidR="00195BDB">
          <w:rPr>
            <w:rStyle w:val="Hyperlink"/>
          </w:rPr>
          <w:t>3</w:t>
        </w:r>
        <w:r w:rsidR="0033097F" w:rsidRPr="00D225FE">
          <w:rPr>
            <w:rStyle w:val="Hyperlink"/>
          </w:rPr>
          <w:t>.1</w:t>
        </w:r>
        <w:r w:rsidR="0033097F">
          <w:rPr>
            <w:rFonts w:ascii="Times New Roman" w:hAnsi="Times New Roman"/>
            <w:b w:val="0"/>
            <w:sz w:val="24"/>
            <w:szCs w:val="24"/>
            <w:lang w:val="en-US"/>
          </w:rPr>
          <w:tab/>
        </w:r>
        <w:r w:rsidR="00895128">
          <w:rPr>
            <w:rStyle w:val="Hyperlink"/>
          </w:rPr>
          <w:t>Source Control</w:t>
        </w:r>
        <w:r w:rsidR="0033097F">
          <w:rPr>
            <w:webHidden/>
          </w:rPr>
          <w:tab/>
        </w:r>
        <w:r w:rsidR="00AF1B67">
          <w:rPr>
            <w:webHidden/>
          </w:rPr>
          <w:t>4</w:t>
        </w:r>
      </w:hyperlink>
    </w:p>
    <w:p w:rsidR="0033097F" w:rsidRDefault="00224120">
      <w:pPr>
        <w:pStyle w:val="TOC2"/>
        <w:rPr>
          <w:rFonts w:ascii="Times New Roman" w:hAnsi="Times New Roman"/>
          <w:b w:val="0"/>
          <w:sz w:val="24"/>
          <w:szCs w:val="24"/>
          <w:lang w:val="en-US"/>
        </w:rPr>
      </w:pPr>
      <w:hyperlink w:anchor="_Toc209192657" w:history="1">
        <w:r w:rsidR="00195BDB">
          <w:rPr>
            <w:rStyle w:val="Hyperlink"/>
          </w:rPr>
          <w:t>3</w:t>
        </w:r>
        <w:r w:rsidR="0033097F" w:rsidRPr="00D225FE">
          <w:rPr>
            <w:rStyle w:val="Hyperlink"/>
          </w:rPr>
          <w:t>.2</w:t>
        </w:r>
        <w:r w:rsidR="0033097F">
          <w:rPr>
            <w:rFonts w:ascii="Times New Roman" w:hAnsi="Times New Roman"/>
            <w:b w:val="0"/>
            <w:sz w:val="24"/>
            <w:szCs w:val="24"/>
            <w:lang w:val="en-US"/>
          </w:rPr>
          <w:tab/>
        </w:r>
        <w:r w:rsidR="00BD39A1">
          <w:rPr>
            <w:rStyle w:val="Hyperlink"/>
          </w:rPr>
          <w:t>VM Servers</w:t>
        </w:r>
        <w:r w:rsidR="0033097F">
          <w:rPr>
            <w:webHidden/>
          </w:rPr>
          <w:tab/>
        </w:r>
        <w:r w:rsidR="00AF1B67">
          <w:rPr>
            <w:webHidden/>
          </w:rPr>
          <w:t>4</w:t>
        </w:r>
      </w:hyperlink>
    </w:p>
    <w:p w:rsidR="0033097F" w:rsidRDefault="00224120">
      <w:pPr>
        <w:pStyle w:val="TOC2"/>
        <w:rPr>
          <w:rStyle w:val="Hyperlink"/>
        </w:rPr>
      </w:pPr>
      <w:hyperlink w:anchor="_Toc209192658" w:history="1">
        <w:r w:rsidR="00195BDB">
          <w:rPr>
            <w:rStyle w:val="Hyperlink"/>
          </w:rPr>
          <w:t>3</w:t>
        </w:r>
        <w:r w:rsidR="00895128">
          <w:rPr>
            <w:rStyle w:val="Hyperlink"/>
          </w:rPr>
          <w:t>.3</w:t>
        </w:r>
        <w:r w:rsidR="0033097F">
          <w:rPr>
            <w:rFonts w:ascii="Times New Roman" w:hAnsi="Times New Roman"/>
            <w:b w:val="0"/>
            <w:sz w:val="24"/>
            <w:szCs w:val="24"/>
            <w:lang w:val="en-US"/>
          </w:rPr>
          <w:tab/>
        </w:r>
        <w:r w:rsidR="00895128">
          <w:rPr>
            <w:rStyle w:val="Hyperlink"/>
          </w:rPr>
          <w:t>Database Servers</w:t>
        </w:r>
        <w:r w:rsidR="0033097F">
          <w:rPr>
            <w:webHidden/>
          </w:rPr>
          <w:tab/>
        </w:r>
        <w:r w:rsidR="00AF1B67">
          <w:rPr>
            <w:webHidden/>
          </w:rPr>
          <w:t>4</w:t>
        </w:r>
      </w:hyperlink>
    </w:p>
    <w:p w:rsidR="00AF1B67" w:rsidRDefault="00224120" w:rsidP="00AF1B67">
      <w:pPr>
        <w:pStyle w:val="TOC2"/>
        <w:rPr>
          <w:rFonts w:ascii="Times New Roman" w:hAnsi="Times New Roman"/>
          <w:b w:val="0"/>
          <w:sz w:val="24"/>
          <w:szCs w:val="24"/>
          <w:lang w:val="en-US"/>
        </w:rPr>
      </w:pPr>
      <w:hyperlink w:anchor="_Toc209192658" w:history="1">
        <w:r w:rsidR="00195BDB">
          <w:rPr>
            <w:rStyle w:val="Hyperlink"/>
          </w:rPr>
          <w:t>3</w:t>
        </w:r>
        <w:r w:rsidR="00895128">
          <w:rPr>
            <w:rStyle w:val="Hyperlink"/>
          </w:rPr>
          <w:t>.4</w:t>
        </w:r>
        <w:r w:rsidR="00AF1B67">
          <w:rPr>
            <w:rFonts w:ascii="Times New Roman" w:hAnsi="Times New Roman"/>
            <w:b w:val="0"/>
            <w:sz w:val="24"/>
            <w:szCs w:val="24"/>
            <w:lang w:val="en-US"/>
          </w:rPr>
          <w:tab/>
        </w:r>
        <w:r w:rsidR="00895128">
          <w:rPr>
            <w:rStyle w:val="Hyperlink"/>
          </w:rPr>
          <w:t>Databases</w:t>
        </w:r>
        <w:r w:rsidR="00AF1B67">
          <w:rPr>
            <w:webHidden/>
          </w:rPr>
          <w:tab/>
          <w:t>5</w:t>
        </w:r>
      </w:hyperlink>
    </w:p>
    <w:p w:rsidR="00AF1B67" w:rsidRDefault="00224120" w:rsidP="00AF1B67">
      <w:pPr>
        <w:pStyle w:val="TOC2"/>
        <w:rPr>
          <w:rFonts w:ascii="Times New Roman" w:hAnsi="Times New Roman"/>
          <w:b w:val="0"/>
          <w:sz w:val="24"/>
          <w:szCs w:val="24"/>
          <w:lang w:val="en-US"/>
        </w:rPr>
      </w:pPr>
      <w:hyperlink w:anchor="_Toc209192658" w:history="1">
        <w:r w:rsidR="00195BDB">
          <w:rPr>
            <w:rStyle w:val="Hyperlink"/>
          </w:rPr>
          <w:t>3</w:t>
        </w:r>
        <w:r w:rsidR="00895128">
          <w:rPr>
            <w:rStyle w:val="Hyperlink"/>
          </w:rPr>
          <w:t>.5</w:t>
        </w:r>
        <w:r w:rsidR="00AF1B67">
          <w:rPr>
            <w:rFonts w:ascii="Times New Roman" w:hAnsi="Times New Roman"/>
            <w:b w:val="0"/>
            <w:sz w:val="24"/>
            <w:szCs w:val="24"/>
            <w:lang w:val="en-US"/>
          </w:rPr>
          <w:tab/>
        </w:r>
        <w:r w:rsidR="00895128">
          <w:rPr>
            <w:rStyle w:val="Hyperlink"/>
          </w:rPr>
          <w:t>SSIS Packages</w:t>
        </w:r>
        <w:r w:rsidR="00AF1B67">
          <w:rPr>
            <w:webHidden/>
          </w:rPr>
          <w:tab/>
        </w:r>
        <w:r w:rsidR="00A82AF6">
          <w:rPr>
            <w:webHidden/>
          </w:rPr>
          <w:t>5</w:t>
        </w:r>
      </w:hyperlink>
      <w:r w:rsidR="00563FD6">
        <w:t>-32</w:t>
      </w:r>
    </w:p>
    <w:p w:rsidR="00AF1B67" w:rsidRPr="00AF1B67" w:rsidRDefault="00AF1B67" w:rsidP="00AF1B67"/>
    <w:p w:rsidR="00A91199" w:rsidRDefault="00A91199" w:rsidP="00A91199">
      <w:pPr>
        <w:jc w:val="center"/>
      </w:pPr>
      <w:r>
        <w:fldChar w:fldCharType="end"/>
      </w:r>
    </w:p>
    <w:p w:rsidR="00E54890" w:rsidRPr="00E54890" w:rsidRDefault="00A91199" w:rsidP="00E54890">
      <w:pPr>
        <w:pStyle w:val="Heading1"/>
      </w:pPr>
      <w:bookmarkStart w:id="3" w:name="_Ref104039700"/>
      <w:bookmarkStart w:id="4" w:name="_Toc111625613"/>
      <w:bookmarkStart w:id="5" w:name="_Toc111865814"/>
      <w:bookmarkStart w:id="6" w:name="_Toc111866523"/>
      <w:r>
        <w:br w:type="page"/>
      </w:r>
      <w:bookmarkStart w:id="7" w:name="_Toc209192653"/>
      <w:bookmarkEnd w:id="3"/>
      <w:bookmarkEnd w:id="4"/>
      <w:bookmarkEnd w:id="5"/>
      <w:bookmarkEnd w:id="6"/>
      <w:r w:rsidR="00535989">
        <w:lastRenderedPageBreak/>
        <w:t>Introduction</w:t>
      </w:r>
      <w:bookmarkEnd w:id="7"/>
    </w:p>
    <w:p w:rsidR="00C52A3E" w:rsidRDefault="00C52A3E" w:rsidP="00C52A3E"/>
    <w:p w:rsidR="009024BE" w:rsidRDefault="009024BE" w:rsidP="005A7F3B"/>
    <w:p w:rsidR="009024BE" w:rsidRDefault="009024BE" w:rsidP="005A7F3B"/>
    <w:p w:rsidR="00ED4E62" w:rsidRDefault="005E2328" w:rsidP="00B44FA1">
      <w:pPr>
        <w:jc w:val="both"/>
      </w:pPr>
      <w:r>
        <w:t>SSIS Project involves</w:t>
      </w:r>
      <w:r w:rsidR="00F77293">
        <w:t xml:space="preserve"> investigation of SSIS packages</w:t>
      </w:r>
      <w:r w:rsidR="00B44FA1">
        <w:t xml:space="preserve"> scattered on different SQL servers, Establishing their ownership, functions and connections and then</w:t>
      </w:r>
      <w:r>
        <w:t xml:space="preserve"> consolidation</w:t>
      </w:r>
      <w:r w:rsidR="00B44FA1">
        <w:t xml:space="preserve"> </w:t>
      </w:r>
      <w:r>
        <w:t>of all SSIS packages at one place storing them on TFS (Source Control)</w:t>
      </w:r>
      <w:r w:rsidR="00B44FA1">
        <w:t xml:space="preserve"> so they can be easily</w:t>
      </w:r>
      <w:r w:rsidR="00F77293">
        <w:t xml:space="preserve"> track</w:t>
      </w:r>
      <w:r w:rsidR="00B44FA1">
        <w:t>ed</w:t>
      </w:r>
      <w:r w:rsidR="00A55E40">
        <w:t xml:space="preserve"> and accessed</w:t>
      </w:r>
      <w:r w:rsidR="00B44FA1">
        <w:t>. Creating SQL Serv</w:t>
      </w:r>
      <w:r w:rsidR="006439FC">
        <w:t>er database environments for DEV</w:t>
      </w:r>
      <w:r w:rsidR="00B44FA1">
        <w:t xml:space="preserve"> and UAT same as current live environment</w:t>
      </w:r>
      <w:r w:rsidR="006439FC">
        <w:t>s</w:t>
      </w:r>
      <w:r w:rsidR="00B44FA1">
        <w:t>. Upgrade of</w:t>
      </w:r>
      <w:r w:rsidR="00F77293">
        <w:t xml:space="preserve"> old SSIS </w:t>
      </w:r>
      <w:r w:rsidR="007770E1">
        <w:t xml:space="preserve">packages </w:t>
      </w:r>
      <w:r w:rsidR="00F77293">
        <w:t xml:space="preserve">to latest version </w:t>
      </w:r>
      <w:r w:rsidR="00B44FA1">
        <w:t xml:space="preserve">of </w:t>
      </w:r>
      <w:r w:rsidR="00F77293">
        <w:t xml:space="preserve">Visual </w:t>
      </w:r>
      <w:r w:rsidR="006400F0">
        <w:t>Studio and d</w:t>
      </w:r>
      <w:r w:rsidR="006439FC">
        <w:t>eployment of Upgraded and tested pack</w:t>
      </w:r>
      <w:r w:rsidR="006400F0">
        <w:t>ages</w:t>
      </w:r>
      <w:r w:rsidR="006439FC">
        <w:t xml:space="preserve"> to Production Server.</w:t>
      </w:r>
    </w:p>
    <w:p w:rsidR="006400F0" w:rsidRDefault="006400F0" w:rsidP="00B44FA1">
      <w:pPr>
        <w:jc w:val="both"/>
      </w:pPr>
    </w:p>
    <w:p w:rsidR="006400F0" w:rsidRDefault="006400F0" w:rsidP="00B44FA1">
      <w:pPr>
        <w:jc w:val="both"/>
      </w:pPr>
    </w:p>
    <w:p w:rsidR="006400F0" w:rsidRDefault="006400F0" w:rsidP="006400F0">
      <w:pPr>
        <w:pStyle w:val="Heading1"/>
      </w:pPr>
      <w:r>
        <w:t xml:space="preserve"> Progress </w:t>
      </w:r>
      <w:r w:rsidR="00A60D28">
        <w:t>Summery</w:t>
      </w:r>
    </w:p>
    <w:p w:rsidR="006400F0" w:rsidRDefault="006400F0" w:rsidP="00B44FA1">
      <w:pPr>
        <w:jc w:val="both"/>
      </w:pPr>
    </w:p>
    <w:p w:rsidR="00B44FA1" w:rsidRDefault="00B44FA1" w:rsidP="00B44FA1">
      <w:pPr>
        <w:jc w:val="both"/>
      </w:pPr>
    </w:p>
    <w:p w:rsidR="00097551" w:rsidRDefault="006400F0" w:rsidP="003D2ED0">
      <w:pPr>
        <w:pStyle w:val="ListParagraph"/>
        <w:numPr>
          <w:ilvl w:val="0"/>
          <w:numId w:val="16"/>
        </w:numPr>
        <w:jc w:val="both"/>
      </w:pPr>
      <w:r>
        <w:t>I</w:t>
      </w:r>
      <w:r w:rsidR="003D2ED0">
        <w:t>nitial investigation was</w:t>
      </w:r>
      <w:r>
        <w:t xml:space="preserve"> done</w:t>
      </w:r>
      <w:r w:rsidR="00097551">
        <w:t>. L</w:t>
      </w:r>
      <w:r>
        <w:t>ist of all packages</w:t>
      </w:r>
      <w:r w:rsidR="003D2ED0">
        <w:t xml:space="preserve"> was</w:t>
      </w:r>
      <w:r>
        <w:t xml:space="preserve"> created with their </w:t>
      </w:r>
      <w:r w:rsidR="003D2ED0">
        <w:t>locations;</w:t>
      </w:r>
      <w:r>
        <w:t xml:space="preserve"> connections etc</w:t>
      </w:r>
      <w:r w:rsidR="00097551">
        <w:t>.</w:t>
      </w:r>
      <w:r w:rsidR="00A210E0">
        <w:t xml:space="preserve"> </w:t>
      </w:r>
      <w:r w:rsidR="00097551">
        <w:t>in the following excel spreadsheet.</w:t>
      </w:r>
    </w:p>
    <w:p w:rsidR="00097551" w:rsidRDefault="00097551" w:rsidP="00B44FA1">
      <w:pPr>
        <w:jc w:val="both"/>
      </w:pPr>
    </w:p>
    <w:p w:rsidR="008B2BAC" w:rsidRDefault="00224120" w:rsidP="003D2ED0">
      <w:pPr>
        <w:ind w:left="720"/>
        <w:jc w:val="both"/>
      </w:pPr>
      <w:hyperlink r:id="rId9" w:history="1">
        <w:r w:rsidR="008B2BAC" w:rsidRPr="008B2BAC">
          <w:rPr>
            <w:rStyle w:val="Hyperlink"/>
          </w:rPr>
          <w:t xml:space="preserve">SSIS\SSIS </w:t>
        </w:r>
        <w:proofErr w:type="spellStart"/>
        <w:r w:rsidR="008B2BAC" w:rsidRPr="008B2BAC">
          <w:rPr>
            <w:rStyle w:val="Hyperlink"/>
          </w:rPr>
          <w:t>Pakages</w:t>
        </w:r>
        <w:proofErr w:type="spellEnd"/>
        <w:r w:rsidR="008B2BAC" w:rsidRPr="008B2BAC">
          <w:rPr>
            <w:rStyle w:val="Hyperlink"/>
          </w:rPr>
          <w:t xml:space="preserve"> List.xlsx</w:t>
        </w:r>
      </w:hyperlink>
    </w:p>
    <w:p w:rsidR="003D2ED0" w:rsidRDefault="003D2ED0" w:rsidP="003D2ED0">
      <w:pPr>
        <w:ind w:left="720"/>
        <w:jc w:val="both"/>
      </w:pPr>
    </w:p>
    <w:p w:rsidR="0055240B" w:rsidRDefault="003D2ED0" w:rsidP="003D2ED0">
      <w:pPr>
        <w:pStyle w:val="ListParagraph"/>
        <w:numPr>
          <w:ilvl w:val="0"/>
          <w:numId w:val="16"/>
        </w:numPr>
        <w:jc w:val="both"/>
      </w:pPr>
      <w:r>
        <w:t>DEV “OHG</w:t>
      </w:r>
      <w:r w:rsidR="0055240B">
        <w:t>2K8SQLDEV01” VM server was</w:t>
      </w:r>
      <w:r>
        <w:t xml:space="preserve"> setup by infrastructure Team</w:t>
      </w:r>
      <w:r w:rsidR="0055240B">
        <w:t xml:space="preserve"> to install the SQL Servers</w:t>
      </w:r>
      <w:r>
        <w:t>.</w:t>
      </w:r>
    </w:p>
    <w:p w:rsidR="0055240B" w:rsidRDefault="0055240B" w:rsidP="0055240B">
      <w:pPr>
        <w:pStyle w:val="ListParagraph"/>
        <w:numPr>
          <w:ilvl w:val="0"/>
          <w:numId w:val="16"/>
        </w:numPr>
        <w:jc w:val="both"/>
      </w:pPr>
      <w:r>
        <w:t>Instances of SQL Server 2008</w:t>
      </w:r>
      <w:r w:rsidRPr="0055240B">
        <w:t xml:space="preserve"> </w:t>
      </w:r>
      <w:r>
        <w:t>“</w:t>
      </w:r>
      <w:r w:rsidRPr="0055240B">
        <w:t>OHG2K8SQLDEV01</w:t>
      </w:r>
      <w:r>
        <w:t>” and 2005 “OHG2K5SQLDEV01</w:t>
      </w:r>
      <w:r w:rsidR="001D6867">
        <w:t>\OHG2K5SQLDEV01</w:t>
      </w:r>
      <w:r>
        <w:t>” were installed on the DEV server to match the current live database environments.</w:t>
      </w:r>
    </w:p>
    <w:p w:rsidR="0055240B" w:rsidRDefault="0055240B" w:rsidP="003D2ED0">
      <w:pPr>
        <w:pStyle w:val="ListParagraph"/>
        <w:numPr>
          <w:ilvl w:val="0"/>
          <w:numId w:val="16"/>
        </w:numPr>
        <w:jc w:val="both"/>
      </w:pPr>
      <w:r>
        <w:t>Backups of required databases for SSIS packages were restored on to servers.</w:t>
      </w:r>
    </w:p>
    <w:p w:rsidR="00A55E40" w:rsidRDefault="0055240B" w:rsidP="003D2ED0">
      <w:pPr>
        <w:pStyle w:val="ListParagraph"/>
        <w:numPr>
          <w:ilvl w:val="0"/>
          <w:numId w:val="16"/>
        </w:numPr>
        <w:jc w:val="both"/>
      </w:pPr>
      <w:r>
        <w:t>Git Repository was setup</w:t>
      </w:r>
      <w:r w:rsidR="00A55E40">
        <w:t xml:space="preserve"> to store the SSIS packages</w:t>
      </w:r>
      <w:r>
        <w:t xml:space="preserve"> on TFS server </w:t>
      </w:r>
      <w:r w:rsidR="00A55E40">
        <w:t>at the following location.</w:t>
      </w:r>
    </w:p>
    <w:p w:rsidR="00A55E40" w:rsidRDefault="00A55E40" w:rsidP="00A55E40">
      <w:pPr>
        <w:pStyle w:val="ListParagraph"/>
        <w:jc w:val="both"/>
      </w:pPr>
    </w:p>
    <w:p w:rsidR="00A55E40" w:rsidRDefault="00224120" w:rsidP="00A55E40">
      <w:pPr>
        <w:ind w:left="720"/>
        <w:jc w:val="both"/>
      </w:pPr>
      <w:hyperlink r:id="rId10" w:history="1">
        <w:r w:rsidR="00A55E40" w:rsidRPr="00683953">
          <w:rPr>
            <w:rStyle w:val="Hyperlink"/>
          </w:rPr>
          <w:t>http://ohgdevtfs01:8080/tfs/defaultcollection/OHG/OHG%20Team/_git/IntegrationServices</w:t>
        </w:r>
      </w:hyperlink>
    </w:p>
    <w:p w:rsidR="00A55E40" w:rsidRDefault="00A55E40" w:rsidP="00A55E40">
      <w:pPr>
        <w:ind w:left="720"/>
        <w:jc w:val="both"/>
      </w:pPr>
    </w:p>
    <w:p w:rsidR="00A55E40" w:rsidRDefault="00A55E40" w:rsidP="00A55E40">
      <w:pPr>
        <w:pStyle w:val="ListParagraph"/>
        <w:numPr>
          <w:ilvl w:val="0"/>
          <w:numId w:val="16"/>
        </w:numPr>
        <w:jc w:val="both"/>
      </w:pPr>
      <w:r>
        <w:t>SSIS packages were upg</w:t>
      </w:r>
      <w:r w:rsidR="00563FD6">
        <w:t xml:space="preserve">raded to Visual Studio 2015 </w:t>
      </w:r>
      <w:r>
        <w:t>for SQL Server 2014.</w:t>
      </w:r>
    </w:p>
    <w:p w:rsidR="00563FD6" w:rsidRDefault="00563FD6" w:rsidP="00A55E40">
      <w:pPr>
        <w:pStyle w:val="ListParagraph"/>
        <w:numPr>
          <w:ilvl w:val="0"/>
          <w:numId w:val="16"/>
        </w:numPr>
        <w:jc w:val="both"/>
      </w:pPr>
      <w:r>
        <w:t xml:space="preserve">Error Handling and logging was implemented for each package. </w:t>
      </w:r>
    </w:p>
    <w:p w:rsidR="002A12DC" w:rsidRDefault="00A55E40" w:rsidP="00A55E40">
      <w:pPr>
        <w:pStyle w:val="ListParagraph"/>
        <w:numPr>
          <w:ilvl w:val="0"/>
          <w:numId w:val="16"/>
        </w:numPr>
        <w:jc w:val="both"/>
      </w:pPr>
      <w:r>
        <w:t>Packages were deployed to</w:t>
      </w:r>
      <w:r w:rsidR="002A12DC">
        <w:t xml:space="preserve"> the </w:t>
      </w:r>
      <w:r>
        <w:t>Test</w:t>
      </w:r>
      <w:r w:rsidR="002A12DC">
        <w:t xml:space="preserve"> server</w:t>
      </w:r>
      <w:r>
        <w:t xml:space="preserve"> SQL Server 2014 “OHGINTDAT01”</w:t>
      </w:r>
      <w:r w:rsidR="002A12DC">
        <w:t xml:space="preserve"> into Integration Services Catalogs.</w:t>
      </w:r>
    </w:p>
    <w:p w:rsidR="002A12DC" w:rsidRDefault="002A12DC" w:rsidP="00A55E40">
      <w:pPr>
        <w:pStyle w:val="ListParagraph"/>
        <w:numPr>
          <w:ilvl w:val="0"/>
          <w:numId w:val="16"/>
        </w:numPr>
        <w:jc w:val="both"/>
      </w:pPr>
      <w:r>
        <w:t>SQL Server Agent jobs were setup to schedule and Run the SSIS Packages.</w:t>
      </w:r>
    </w:p>
    <w:p w:rsidR="00611811" w:rsidRDefault="002A12DC" w:rsidP="00A55E40">
      <w:pPr>
        <w:pStyle w:val="ListParagraph"/>
        <w:numPr>
          <w:ilvl w:val="0"/>
          <w:numId w:val="16"/>
        </w:numPr>
        <w:jc w:val="both"/>
      </w:pPr>
      <w:r>
        <w:t>SQL Server notifications were setup to notify the Dev team in case of package run fa</w:t>
      </w:r>
      <w:r w:rsidR="00611811">
        <w:t>ilure.</w:t>
      </w:r>
    </w:p>
    <w:p w:rsidR="00611811" w:rsidRDefault="00611811" w:rsidP="00A55E40">
      <w:pPr>
        <w:pStyle w:val="ListParagraph"/>
        <w:numPr>
          <w:ilvl w:val="0"/>
          <w:numId w:val="16"/>
        </w:numPr>
        <w:jc w:val="both"/>
      </w:pPr>
      <w:r>
        <w:t>Environment and environment variable were created for Package parameters.</w:t>
      </w:r>
    </w:p>
    <w:p w:rsidR="00AD3606" w:rsidRDefault="00AD3606" w:rsidP="00A55E40">
      <w:pPr>
        <w:pStyle w:val="ListParagraph"/>
        <w:numPr>
          <w:ilvl w:val="0"/>
          <w:numId w:val="16"/>
        </w:numPr>
        <w:jc w:val="both"/>
      </w:pPr>
      <w:r>
        <w:t>Packages were tested and issues were fixed.</w:t>
      </w:r>
    </w:p>
    <w:p w:rsidR="00A55E40" w:rsidRDefault="00AD3606" w:rsidP="00A55E40">
      <w:pPr>
        <w:pStyle w:val="ListParagraph"/>
        <w:numPr>
          <w:ilvl w:val="0"/>
          <w:numId w:val="16"/>
        </w:numPr>
        <w:jc w:val="both"/>
      </w:pPr>
      <w:r>
        <w:t>SSIS Packages were deployed on to Staging Server following the same steps as Dev Server.</w:t>
      </w:r>
      <w:r w:rsidR="00611811">
        <w:t xml:space="preserve"> </w:t>
      </w:r>
      <w:r w:rsidR="002A12DC">
        <w:t xml:space="preserve">  </w:t>
      </w:r>
      <w:r w:rsidR="00A55E40">
        <w:t xml:space="preserve"> </w:t>
      </w:r>
    </w:p>
    <w:p w:rsidR="003D2ED0" w:rsidRDefault="0055240B" w:rsidP="00A55E40">
      <w:pPr>
        <w:jc w:val="both"/>
      </w:pPr>
      <w:r>
        <w:t xml:space="preserve">  </w:t>
      </w:r>
      <w:r w:rsidR="003D2ED0">
        <w:t xml:space="preserve"> </w:t>
      </w:r>
    </w:p>
    <w:p w:rsidR="008B2BAC" w:rsidRDefault="008B2BAC" w:rsidP="00B44FA1">
      <w:pPr>
        <w:jc w:val="both"/>
      </w:pPr>
    </w:p>
    <w:p w:rsidR="00F310A0" w:rsidRDefault="00ED4E62" w:rsidP="00B44FA1">
      <w:pPr>
        <w:jc w:val="both"/>
      </w:pPr>
      <w:r>
        <w:t xml:space="preserve"> </w:t>
      </w:r>
      <w:r w:rsidR="00147FA2">
        <w:br w:type="page"/>
      </w:r>
    </w:p>
    <w:p w:rsidR="00194C17" w:rsidRDefault="00147FA2" w:rsidP="00194C17">
      <w:pPr>
        <w:pStyle w:val="Heading1"/>
      </w:pPr>
      <w:bookmarkStart w:id="8" w:name="_Toc209192655"/>
      <w:r>
        <w:lastRenderedPageBreak/>
        <w:t xml:space="preserve">Technical </w:t>
      </w:r>
      <w:bookmarkEnd w:id="8"/>
      <w:r w:rsidR="00563FD6">
        <w:t>Details</w:t>
      </w:r>
    </w:p>
    <w:p w:rsidR="00194C17" w:rsidRDefault="00194C17" w:rsidP="00194C17">
      <w:pPr>
        <w:pStyle w:val="Heading2"/>
      </w:pPr>
      <w:r>
        <w:t>Source Control</w:t>
      </w:r>
    </w:p>
    <w:p w:rsidR="00194C17" w:rsidRPr="00194C17" w:rsidRDefault="00194C17" w:rsidP="00194C17"/>
    <w:p w:rsidR="00194C17" w:rsidRDefault="00194C17" w:rsidP="00194C17">
      <w:r w:rsidRPr="00194C17">
        <w:t xml:space="preserve">Following </w:t>
      </w:r>
      <w:r>
        <w:t>Folder structure was set on TFS source control to store the SSIS project files</w:t>
      </w:r>
      <w:r w:rsidRPr="00194C17">
        <w:t>.</w:t>
      </w:r>
    </w:p>
    <w:p w:rsidR="00194C17" w:rsidRDefault="00194C17" w:rsidP="00194C17"/>
    <w:p w:rsidR="00194C17" w:rsidRPr="00194C17" w:rsidRDefault="002C6658" w:rsidP="00194C17">
      <w:r>
        <w:rPr>
          <w:noProof/>
          <w:lang w:eastAsia="en-GB"/>
        </w:rPr>
        <w:drawing>
          <wp:inline distT="0" distB="0" distL="0" distR="0" wp14:anchorId="7A89F80A" wp14:editId="2D7523FF">
            <wp:extent cx="5490210" cy="34565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4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CB" w:rsidRPr="004218CB" w:rsidRDefault="00BD39A1" w:rsidP="004218CB">
      <w:pPr>
        <w:pStyle w:val="Heading2"/>
      </w:pPr>
      <w:r>
        <w:t>VM Servers</w:t>
      </w:r>
    </w:p>
    <w:p w:rsidR="00147FA2" w:rsidRDefault="00147FA2" w:rsidP="00147FA2"/>
    <w:p w:rsidR="00BA440D" w:rsidRDefault="00B24A7E" w:rsidP="00147FA2">
      <w:r>
        <w:t>Following VM servers were setup for SQL server</w:t>
      </w:r>
      <w:r w:rsidR="00024EBC">
        <w:t>s</w:t>
      </w:r>
      <w:r w:rsidR="00147FA2">
        <w:t>.</w:t>
      </w:r>
    </w:p>
    <w:p w:rsidR="00761E1C" w:rsidRDefault="00761E1C" w:rsidP="00147FA2"/>
    <w:p w:rsidR="00761E1C" w:rsidRDefault="00761E1C" w:rsidP="00147FA2">
      <w:r w:rsidRPr="00761E1C">
        <w:rPr>
          <w:noProof/>
          <w:lang w:eastAsia="en-GB"/>
        </w:rPr>
        <w:drawing>
          <wp:inline distT="0" distB="0" distL="0" distR="0" wp14:anchorId="7E923572" wp14:editId="4A1945AF">
            <wp:extent cx="5490210" cy="43660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43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CB" w:rsidRDefault="004218CB" w:rsidP="00761E1C">
      <w:pPr>
        <w:ind w:left="720"/>
      </w:pPr>
    </w:p>
    <w:p w:rsidR="00AB5840" w:rsidRDefault="003F01D4" w:rsidP="00AB5840">
      <w:pPr>
        <w:pStyle w:val="Heading2"/>
      </w:pPr>
      <w:r>
        <w:t>Database Servers</w:t>
      </w:r>
    </w:p>
    <w:p w:rsidR="00DD66DB" w:rsidRPr="00DD66DB" w:rsidRDefault="00DD66DB" w:rsidP="00DD66DB"/>
    <w:p w:rsidR="00DD66DB" w:rsidRDefault="00DD66DB" w:rsidP="00DD66DB">
      <w:r>
        <w:t xml:space="preserve">Following </w:t>
      </w:r>
      <w:r w:rsidR="00194C17">
        <w:t>SQL Servers were setup for DEV and UAT database</w:t>
      </w:r>
      <w:r>
        <w:t>.</w:t>
      </w:r>
    </w:p>
    <w:p w:rsidR="00DD66DB" w:rsidRDefault="00DD66DB" w:rsidP="00DD66DB"/>
    <w:p w:rsidR="00761E1C" w:rsidRDefault="00761E1C" w:rsidP="00DD66DB">
      <w:r w:rsidRPr="00761E1C">
        <w:rPr>
          <w:noProof/>
          <w:lang w:eastAsia="en-GB"/>
        </w:rPr>
        <w:drawing>
          <wp:inline distT="0" distB="0" distL="0" distR="0" wp14:anchorId="595938D2" wp14:editId="4EE5B25F">
            <wp:extent cx="5490210" cy="58181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58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1C" w:rsidRDefault="00761E1C" w:rsidP="00DD66DB"/>
    <w:p w:rsidR="00761E1C" w:rsidRDefault="00761E1C" w:rsidP="00DD66DB"/>
    <w:p w:rsidR="00761E1C" w:rsidRDefault="00761E1C" w:rsidP="00DD66DB"/>
    <w:p w:rsidR="00761E1C" w:rsidRDefault="00761E1C" w:rsidP="00DD66DB"/>
    <w:p w:rsidR="002C6658" w:rsidRDefault="002C6658" w:rsidP="002C6658">
      <w:pPr>
        <w:pStyle w:val="Heading2"/>
      </w:pPr>
      <w:r>
        <w:lastRenderedPageBreak/>
        <w:t>Databases</w:t>
      </w:r>
    </w:p>
    <w:p w:rsidR="002C6658" w:rsidRPr="00DD66DB" w:rsidRDefault="002C6658" w:rsidP="002C6658"/>
    <w:p w:rsidR="002C6658" w:rsidRDefault="002C6658" w:rsidP="002C6658">
      <w:r>
        <w:t>Following databases were restored from the backups of live database.</w:t>
      </w:r>
    </w:p>
    <w:p w:rsidR="002C6658" w:rsidRDefault="002C6658" w:rsidP="002C6658"/>
    <w:p w:rsidR="002C6658" w:rsidRDefault="00761E1C" w:rsidP="002C6658">
      <w:r w:rsidRPr="00761E1C">
        <w:rPr>
          <w:noProof/>
          <w:lang w:eastAsia="en-GB"/>
        </w:rPr>
        <w:drawing>
          <wp:inline distT="0" distB="0" distL="0" distR="0" wp14:anchorId="2E4B6073" wp14:editId="1CBFDA92">
            <wp:extent cx="5490210" cy="16272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162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6DB" w:rsidRDefault="00DD66DB" w:rsidP="00DD66DB"/>
    <w:p w:rsidR="008F3703" w:rsidRDefault="008F3703" w:rsidP="00DD66DB"/>
    <w:p w:rsidR="008F3703" w:rsidRDefault="008F3703" w:rsidP="008F3703">
      <w:pPr>
        <w:pStyle w:val="Heading2"/>
      </w:pPr>
      <w:r>
        <w:t>SSIS Packages</w:t>
      </w:r>
    </w:p>
    <w:p w:rsidR="00707935" w:rsidRDefault="00707935" w:rsidP="00707935"/>
    <w:p w:rsidR="00707935" w:rsidRPr="000F1860" w:rsidRDefault="00707935" w:rsidP="000F1860">
      <w:pPr>
        <w:pStyle w:val="Heading3"/>
      </w:pPr>
      <w:r w:rsidRPr="000F1860">
        <w:t>Location</w:t>
      </w:r>
    </w:p>
    <w:p w:rsidR="00BA5CD7" w:rsidRPr="00BA5CD7" w:rsidRDefault="00BA5CD7" w:rsidP="00BA5CD7"/>
    <w:p w:rsidR="008F3703" w:rsidRDefault="00BA5CD7" w:rsidP="00707935">
      <w:pPr>
        <w:ind w:left="576"/>
      </w:pPr>
      <w:r>
        <w:t>SSIS Packages are source controlled and stored on TFS Server in “Integration Services” Git repository</w:t>
      </w:r>
      <w:r w:rsidRPr="00BA5CD7">
        <w:t>.</w:t>
      </w:r>
    </w:p>
    <w:p w:rsidR="00BA5CD7" w:rsidRDefault="00BA5CD7" w:rsidP="00707935">
      <w:pPr>
        <w:ind w:left="576"/>
      </w:pPr>
    </w:p>
    <w:p w:rsidR="00BA5CD7" w:rsidRDefault="00224120" w:rsidP="00707935">
      <w:pPr>
        <w:ind w:left="576"/>
      </w:pPr>
      <w:hyperlink r:id="rId15" w:history="1">
        <w:r w:rsidR="00707935" w:rsidRPr="00305D05">
          <w:rPr>
            <w:rStyle w:val="Hyperlink"/>
          </w:rPr>
          <w:t>http://ohgdevtfs01:8080/tfs/defaultcollection/OHG/OHG%20Team/_git/IntegrationServices</w:t>
        </w:r>
      </w:hyperlink>
    </w:p>
    <w:p w:rsidR="00707935" w:rsidRDefault="00707935" w:rsidP="00707935">
      <w:pPr>
        <w:ind w:left="576"/>
      </w:pPr>
    </w:p>
    <w:p w:rsidR="00707935" w:rsidRDefault="00707935" w:rsidP="008F3703">
      <w:r>
        <w:rPr>
          <w:noProof/>
          <w:lang w:eastAsia="en-GB"/>
        </w:rPr>
        <w:drawing>
          <wp:inline distT="0" distB="0" distL="0" distR="0" wp14:anchorId="4A46A02E" wp14:editId="33D3A761">
            <wp:extent cx="5490210" cy="376572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7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D7" w:rsidRPr="00DD66DB" w:rsidRDefault="00BA5CD7" w:rsidP="008F3703"/>
    <w:p w:rsidR="008F3703" w:rsidRPr="000F1860" w:rsidRDefault="00707935" w:rsidP="000F1860">
      <w:pPr>
        <w:pStyle w:val="Heading3"/>
      </w:pPr>
      <w:r w:rsidRPr="000F1860">
        <w:lastRenderedPageBreak/>
        <w:t>Packages</w:t>
      </w:r>
    </w:p>
    <w:p w:rsidR="00B46259" w:rsidRPr="00B46259" w:rsidRDefault="00B46259" w:rsidP="00B46259"/>
    <w:p w:rsidR="00707935" w:rsidRPr="00707935" w:rsidRDefault="00707935" w:rsidP="00707935">
      <w:pPr>
        <w:ind w:left="720"/>
        <w:rPr>
          <w:b/>
        </w:rPr>
      </w:pPr>
      <w:r w:rsidRPr="00707935">
        <w:rPr>
          <w:b/>
        </w:rPr>
        <w:t>ODML</w:t>
      </w:r>
    </w:p>
    <w:p w:rsidR="008F3703" w:rsidRDefault="00BA5CD7" w:rsidP="00BA5CD7">
      <w:pPr>
        <w:pStyle w:val="ListParagraph"/>
        <w:numPr>
          <w:ilvl w:val="0"/>
          <w:numId w:val="4"/>
        </w:numPr>
      </w:pPr>
      <w:proofErr w:type="spellStart"/>
      <w:r>
        <w:t>ODML.dtsx</w:t>
      </w:r>
      <w:proofErr w:type="spellEnd"/>
    </w:p>
    <w:p w:rsidR="00BA5CD7" w:rsidRDefault="002D7167" w:rsidP="00BA5CD7">
      <w:pPr>
        <w:pStyle w:val="ListParagraph"/>
        <w:numPr>
          <w:ilvl w:val="0"/>
          <w:numId w:val="4"/>
        </w:numPr>
      </w:pPr>
      <w:proofErr w:type="spellStart"/>
      <w:r>
        <w:t>ODML_Contact.dtsx</w:t>
      </w:r>
      <w:proofErr w:type="spellEnd"/>
    </w:p>
    <w:p w:rsidR="00C77695" w:rsidRDefault="00C77695" w:rsidP="00BA5CD7">
      <w:pPr>
        <w:pStyle w:val="ListParagraph"/>
        <w:numPr>
          <w:ilvl w:val="0"/>
          <w:numId w:val="4"/>
        </w:numPr>
      </w:pPr>
      <w:r>
        <w:t>ODML</w:t>
      </w:r>
      <w:r w:rsidR="00B46259">
        <w:t xml:space="preserve"> DB </w:t>
      </w:r>
      <w:proofErr w:type="spellStart"/>
      <w:r w:rsidR="00B46259">
        <w:t>Restore.dtsx</w:t>
      </w:r>
      <w:proofErr w:type="spellEnd"/>
    </w:p>
    <w:p w:rsidR="00B46259" w:rsidRDefault="00B46259" w:rsidP="00BA5CD7">
      <w:pPr>
        <w:pStyle w:val="ListParagraph"/>
        <w:numPr>
          <w:ilvl w:val="0"/>
          <w:numId w:val="4"/>
        </w:numPr>
      </w:pPr>
      <w:proofErr w:type="spellStart"/>
      <w:r>
        <w:t>ODML_Period_End.dtsx</w:t>
      </w:r>
      <w:proofErr w:type="spellEnd"/>
    </w:p>
    <w:p w:rsidR="00B46259" w:rsidRDefault="00B46259" w:rsidP="00B46259">
      <w:pPr>
        <w:pStyle w:val="ListParagraph"/>
        <w:ind w:left="1260"/>
      </w:pPr>
    </w:p>
    <w:p w:rsidR="00B46259" w:rsidRPr="00B46259" w:rsidRDefault="00B46259" w:rsidP="00B46259">
      <w:pPr>
        <w:ind w:left="720"/>
        <w:rPr>
          <w:b/>
        </w:rPr>
      </w:pPr>
      <w:r w:rsidRPr="00B46259">
        <w:rPr>
          <w:b/>
        </w:rPr>
        <w:t>CRM</w:t>
      </w:r>
    </w:p>
    <w:p w:rsidR="00B46259" w:rsidRDefault="00B46259" w:rsidP="00CB4EC3">
      <w:pPr>
        <w:pStyle w:val="ListParagraph"/>
        <w:numPr>
          <w:ilvl w:val="0"/>
          <w:numId w:val="4"/>
        </w:numPr>
      </w:pPr>
      <w:proofErr w:type="spellStart"/>
      <w:r>
        <w:t>crm_repairs.dtsx</w:t>
      </w:r>
      <w:proofErr w:type="spellEnd"/>
    </w:p>
    <w:p w:rsidR="00B46259" w:rsidRDefault="00B46259" w:rsidP="00CB4EC3">
      <w:pPr>
        <w:pStyle w:val="ListParagraph"/>
        <w:numPr>
          <w:ilvl w:val="0"/>
          <w:numId w:val="4"/>
        </w:numPr>
      </w:pPr>
      <w:proofErr w:type="spellStart"/>
      <w:r>
        <w:t>crm_repairs_overnight.dtsx</w:t>
      </w:r>
      <w:proofErr w:type="spellEnd"/>
    </w:p>
    <w:p w:rsidR="00B46259" w:rsidRDefault="00B46259" w:rsidP="00CB4EC3">
      <w:pPr>
        <w:pStyle w:val="ListParagraph"/>
        <w:numPr>
          <w:ilvl w:val="0"/>
          <w:numId w:val="4"/>
        </w:numPr>
      </w:pPr>
      <w:proofErr w:type="spellStart"/>
      <w:r>
        <w:t>crm_contacts.dtsx</w:t>
      </w:r>
      <w:proofErr w:type="spellEnd"/>
    </w:p>
    <w:p w:rsidR="004C5A26" w:rsidRDefault="004C5A26" w:rsidP="004C5A26">
      <w:pPr>
        <w:pStyle w:val="ListParagraph"/>
        <w:ind w:left="1260"/>
      </w:pPr>
    </w:p>
    <w:p w:rsidR="004C5A26" w:rsidRPr="00B46259" w:rsidRDefault="004C5A26" w:rsidP="004C5A26">
      <w:pPr>
        <w:ind w:left="720"/>
        <w:rPr>
          <w:b/>
        </w:rPr>
      </w:pPr>
      <w:r>
        <w:rPr>
          <w:b/>
        </w:rPr>
        <w:t>BLUEBOX</w:t>
      </w:r>
    </w:p>
    <w:p w:rsidR="004C5A26" w:rsidRDefault="004C5A26" w:rsidP="00CB4EC3">
      <w:pPr>
        <w:pStyle w:val="ListParagraph"/>
        <w:numPr>
          <w:ilvl w:val="0"/>
          <w:numId w:val="4"/>
        </w:numPr>
      </w:pPr>
      <w:proofErr w:type="spellStart"/>
      <w:r>
        <w:t>BlueBox.dtsx</w:t>
      </w:r>
      <w:proofErr w:type="spellEnd"/>
    </w:p>
    <w:p w:rsidR="004C5A26" w:rsidRPr="004C5A26" w:rsidRDefault="004C5A26" w:rsidP="00CB4EC3">
      <w:pPr>
        <w:pStyle w:val="ListParagraph"/>
        <w:numPr>
          <w:ilvl w:val="0"/>
          <w:numId w:val="4"/>
        </w:numPr>
      </w:pPr>
      <w:proofErr w:type="spellStart"/>
      <w:r w:rsidRPr="004C5A26">
        <w:t>BlueBox</w:t>
      </w:r>
      <w:proofErr w:type="spellEnd"/>
      <w:r>
        <w:t xml:space="preserve"> </w:t>
      </w:r>
      <w:proofErr w:type="spellStart"/>
      <w:r>
        <w:t>One</w:t>
      </w:r>
      <w:r w:rsidRPr="004C5A26">
        <w:t>.dtsx</w:t>
      </w:r>
      <w:proofErr w:type="spellEnd"/>
    </w:p>
    <w:p w:rsidR="004C5A26" w:rsidRDefault="004C5A26" w:rsidP="00CB4EC3">
      <w:pPr>
        <w:pStyle w:val="ListParagraph"/>
        <w:numPr>
          <w:ilvl w:val="0"/>
          <w:numId w:val="4"/>
        </w:numPr>
      </w:pPr>
      <w:proofErr w:type="spellStart"/>
      <w:r>
        <w:t>BlueBox</w:t>
      </w:r>
      <w:proofErr w:type="spellEnd"/>
      <w:r>
        <w:t xml:space="preserve"> </w:t>
      </w:r>
      <w:proofErr w:type="spellStart"/>
      <w:r>
        <w:t>Two.dtsx</w:t>
      </w:r>
      <w:proofErr w:type="spellEnd"/>
    </w:p>
    <w:p w:rsidR="004C5A26" w:rsidRDefault="004C5A26" w:rsidP="00CB4EC3">
      <w:pPr>
        <w:pStyle w:val="ListParagraph"/>
        <w:numPr>
          <w:ilvl w:val="0"/>
          <w:numId w:val="4"/>
        </w:numPr>
      </w:pPr>
      <w:proofErr w:type="spellStart"/>
      <w:r>
        <w:t>BlueBox</w:t>
      </w:r>
      <w:proofErr w:type="spellEnd"/>
      <w:r>
        <w:t xml:space="preserve"> </w:t>
      </w:r>
      <w:proofErr w:type="spellStart"/>
      <w:r>
        <w:t>Three.dtsx</w:t>
      </w:r>
      <w:proofErr w:type="spellEnd"/>
    </w:p>
    <w:p w:rsidR="004C5A26" w:rsidRDefault="004C5A26" w:rsidP="004C5A26">
      <w:pPr>
        <w:ind w:left="900"/>
      </w:pPr>
    </w:p>
    <w:p w:rsidR="00CE7AA3" w:rsidRPr="00B46259" w:rsidRDefault="00CE7AA3" w:rsidP="00CE7AA3">
      <w:pPr>
        <w:ind w:left="720"/>
        <w:rPr>
          <w:b/>
        </w:rPr>
      </w:pPr>
      <w:r>
        <w:rPr>
          <w:b/>
        </w:rPr>
        <w:t>HIVE</w:t>
      </w:r>
    </w:p>
    <w:p w:rsidR="00CE7AA3" w:rsidRDefault="00CE7AA3" w:rsidP="00CB4EC3">
      <w:pPr>
        <w:pStyle w:val="ListParagraph"/>
        <w:numPr>
          <w:ilvl w:val="0"/>
          <w:numId w:val="4"/>
        </w:numPr>
      </w:pPr>
      <w:r>
        <w:t xml:space="preserve">Hive Estate </w:t>
      </w:r>
      <w:proofErr w:type="spellStart"/>
      <w:r>
        <w:t>Inspections.dtsx</w:t>
      </w:r>
      <w:proofErr w:type="spellEnd"/>
    </w:p>
    <w:p w:rsidR="00CE7AA3" w:rsidRPr="00DD66DB" w:rsidRDefault="00CE7AA3" w:rsidP="004C5A26">
      <w:pPr>
        <w:ind w:left="900"/>
      </w:pPr>
    </w:p>
    <w:p w:rsidR="00CB4EC3" w:rsidRPr="00CB4EC3" w:rsidRDefault="008F0706" w:rsidP="00CB4EC3">
      <w:pPr>
        <w:pStyle w:val="ListParagraph"/>
        <w:numPr>
          <w:ilvl w:val="0"/>
          <w:numId w:val="14"/>
        </w:numPr>
        <w:rPr>
          <w:b/>
          <w:sz w:val="24"/>
        </w:rPr>
      </w:pPr>
      <w:bookmarkStart w:id="9" w:name="_Toc209192658"/>
      <w:proofErr w:type="spellStart"/>
      <w:r>
        <w:rPr>
          <w:b/>
          <w:sz w:val="24"/>
        </w:rPr>
        <w:t>ODML.dtsx</w:t>
      </w:r>
      <w:proofErr w:type="spellEnd"/>
    </w:p>
    <w:p w:rsidR="00076775" w:rsidRPr="00E2083F" w:rsidRDefault="00076775" w:rsidP="00076775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bookmarkStart w:id="10" w:name="OLE_LINK4"/>
      <w:bookmarkStart w:id="11" w:name="OLE_LINK5"/>
      <w:bookmarkStart w:id="12" w:name="OLE_LINK9"/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076775" w:rsidRDefault="00076775" w:rsidP="00CB4EC3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6D5368E9" wp14:editId="33EC940D">
            <wp:extent cx="2727960" cy="2095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75" w:rsidRDefault="00076775" w:rsidP="00CB4EC3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</w:p>
    <w:p w:rsidR="00CB4EC3" w:rsidRPr="00E2083F" w:rsidRDefault="009571E8" w:rsidP="00CB4EC3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bookmarkEnd w:id="10"/>
    <w:bookmarkEnd w:id="11"/>
    <w:bookmarkEnd w:id="12"/>
    <w:p w:rsidR="009571E8" w:rsidRPr="009571E8" w:rsidRDefault="009571E8" w:rsidP="009571E8">
      <w:r>
        <w:tab/>
      </w:r>
      <w:r w:rsidR="00E2083F" w:rsidRPr="00E2083F">
        <w:rPr>
          <w:noProof/>
          <w:lang w:eastAsia="en-GB"/>
        </w:rPr>
        <w:drawing>
          <wp:inline distT="0" distB="0" distL="0" distR="0" wp14:anchorId="15F895A9" wp14:editId="7C922D30">
            <wp:extent cx="5490210" cy="9745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97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83F" w:rsidRDefault="00E2083F" w:rsidP="00CB4EC3"/>
    <w:p w:rsidR="008F0706" w:rsidRPr="00E2083F" w:rsidRDefault="008F0706" w:rsidP="008F0706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bookmarkStart w:id="13" w:name="OLE_LINK6"/>
      <w:bookmarkStart w:id="14" w:name="OLE_LINK7"/>
      <w:bookmarkStart w:id="15" w:name="OLE_LINK8"/>
      <w:r>
        <w:rPr>
          <w:sz w:val="20"/>
          <w:szCs w:val="20"/>
        </w:rPr>
        <w:lastRenderedPageBreak/>
        <w:t>Parameters</w:t>
      </w:r>
      <w:r w:rsidRPr="00E2083F">
        <w:rPr>
          <w:sz w:val="20"/>
          <w:szCs w:val="20"/>
        </w:rPr>
        <w:t>:</w:t>
      </w:r>
    </w:p>
    <w:bookmarkEnd w:id="13"/>
    <w:bookmarkEnd w:id="14"/>
    <w:bookmarkEnd w:id="15"/>
    <w:p w:rsidR="008F0706" w:rsidRDefault="008F0706" w:rsidP="00CB4EC3"/>
    <w:p w:rsidR="00E2083F" w:rsidRDefault="008F0706" w:rsidP="00CB4EC3">
      <w:r>
        <w:rPr>
          <w:noProof/>
          <w:lang w:eastAsia="en-GB"/>
        </w:rPr>
        <w:drawing>
          <wp:inline distT="0" distB="0" distL="0" distR="0" wp14:anchorId="0EDC7E81" wp14:editId="3BEDDC47">
            <wp:extent cx="5490210" cy="220195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2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06" w:rsidRDefault="008F0706" w:rsidP="00CB4EC3"/>
    <w:p w:rsidR="008F0706" w:rsidRDefault="008F0706" w:rsidP="00CB4EC3"/>
    <w:p w:rsidR="008F0706" w:rsidRPr="008F0706" w:rsidRDefault="008F0706" w:rsidP="008F0706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CB4EC3" w:rsidRDefault="00CB4EC3" w:rsidP="00CB4EC3"/>
    <w:p w:rsidR="00994290" w:rsidRPr="00B6766A" w:rsidRDefault="00076775" w:rsidP="00B6766A">
      <w:r>
        <w:rPr>
          <w:noProof/>
          <w:lang w:eastAsia="en-GB"/>
        </w:rPr>
        <w:drawing>
          <wp:inline distT="0" distB="0" distL="0" distR="0" wp14:anchorId="2F285939" wp14:editId="39F3B9D9">
            <wp:extent cx="5490210" cy="300084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0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6A" w:rsidRDefault="00A82AF6" w:rsidP="007E550B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Deployment</w:t>
      </w:r>
      <w:r w:rsidRPr="008F0706">
        <w:rPr>
          <w:rFonts w:cs="Arial"/>
          <w:b/>
          <w:bCs/>
          <w:szCs w:val="20"/>
        </w:rPr>
        <w:t>:</w:t>
      </w:r>
    </w:p>
    <w:p w:rsidR="007E550B" w:rsidRPr="00B25EB5" w:rsidRDefault="00B25EB5" w:rsidP="007E550B">
      <w:pPr>
        <w:keepNext/>
        <w:spacing w:before="240" w:after="60"/>
        <w:ind w:left="900"/>
        <w:outlineLvl w:val="2"/>
        <w:rPr>
          <w:rFonts w:cs="Arial"/>
          <w:bCs/>
          <w:szCs w:val="20"/>
        </w:rPr>
      </w:pPr>
      <w:r w:rsidRPr="00B25EB5">
        <w:rPr>
          <w:rFonts w:cs="Arial"/>
          <w:bCs/>
          <w:szCs w:val="20"/>
        </w:rPr>
        <w:t xml:space="preserve">Project has been deployed to </w:t>
      </w:r>
      <w:r>
        <w:rPr>
          <w:rFonts w:cs="Arial"/>
          <w:bCs/>
          <w:szCs w:val="20"/>
        </w:rPr>
        <w:t>OHDINTDAT01 (DEV Server) and OHGSTADAT01 (Staging Server)</w:t>
      </w:r>
    </w:p>
    <w:p w:rsidR="00076775" w:rsidRDefault="008D2C67" w:rsidP="00CB4EC3">
      <w:r>
        <w:rPr>
          <w:noProof/>
          <w:lang w:eastAsia="en-GB"/>
        </w:rPr>
        <w:drawing>
          <wp:inline distT="0" distB="0" distL="0" distR="0" wp14:anchorId="562D8103" wp14:editId="2ABB3F5C">
            <wp:extent cx="2348345" cy="2830802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5713" cy="28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75" w:rsidRDefault="00076775" w:rsidP="00CB4EC3"/>
    <w:p w:rsidR="00076775" w:rsidRDefault="00076775" w:rsidP="00CB4EC3"/>
    <w:p w:rsidR="00076775" w:rsidRDefault="00076775" w:rsidP="00CB4EC3"/>
    <w:p w:rsidR="00B6766A" w:rsidRDefault="008D2C67" w:rsidP="00B6766A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SQL Server Agent Job</w:t>
      </w:r>
      <w:r w:rsidRPr="008F0706">
        <w:rPr>
          <w:rFonts w:cs="Arial"/>
          <w:b/>
          <w:bCs/>
          <w:szCs w:val="20"/>
        </w:rPr>
        <w:t>:</w:t>
      </w:r>
    </w:p>
    <w:p w:rsidR="00B6766A" w:rsidRPr="008F0706" w:rsidRDefault="00B6766A" w:rsidP="00B6766A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</w:p>
    <w:p w:rsidR="00076775" w:rsidRDefault="007B48B5" w:rsidP="00CB4EC3">
      <w:r>
        <w:rPr>
          <w:noProof/>
          <w:lang w:eastAsia="en-GB"/>
        </w:rPr>
        <w:drawing>
          <wp:inline distT="0" distB="0" distL="0" distR="0" wp14:anchorId="6C7A7C25" wp14:editId="31F97B79">
            <wp:extent cx="2348345" cy="30731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8345" cy="30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06" w:rsidRDefault="008F0706" w:rsidP="00CB4EC3"/>
    <w:p w:rsidR="00E643B9" w:rsidRDefault="00E643B9" w:rsidP="00CB4EC3"/>
    <w:p w:rsidR="00E643B9" w:rsidRDefault="00E643B9" w:rsidP="00CB4EC3"/>
    <w:p w:rsidR="006971D0" w:rsidRDefault="006971D0" w:rsidP="00CB4EC3"/>
    <w:p w:rsidR="006971D0" w:rsidRDefault="006971D0" w:rsidP="00CB4EC3"/>
    <w:p w:rsidR="006971D0" w:rsidRPr="00DD66DB" w:rsidRDefault="006971D0" w:rsidP="006971D0">
      <w:pPr>
        <w:ind w:left="900"/>
      </w:pPr>
    </w:p>
    <w:p w:rsidR="006971D0" w:rsidRPr="00CB4EC3" w:rsidRDefault="006971D0" w:rsidP="006971D0">
      <w:pPr>
        <w:pStyle w:val="ListParagraph"/>
        <w:numPr>
          <w:ilvl w:val="0"/>
          <w:numId w:val="14"/>
        </w:numPr>
        <w:rPr>
          <w:b/>
          <w:sz w:val="24"/>
        </w:rPr>
      </w:pPr>
      <w:proofErr w:type="spellStart"/>
      <w:r>
        <w:rPr>
          <w:b/>
          <w:sz w:val="24"/>
        </w:rPr>
        <w:t>ODML_Contact.dtsx</w:t>
      </w:r>
      <w:proofErr w:type="spellEnd"/>
    </w:p>
    <w:p w:rsidR="006971D0" w:rsidRPr="00E2083F" w:rsidRDefault="006971D0" w:rsidP="006971D0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6971D0" w:rsidRDefault="006971D0" w:rsidP="006971D0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4B029750" wp14:editId="3D73C768">
            <wp:extent cx="2743200" cy="2049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D0" w:rsidRDefault="006971D0" w:rsidP="006971D0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</w:p>
    <w:p w:rsidR="006971D0" w:rsidRPr="00E2083F" w:rsidRDefault="006971D0" w:rsidP="006971D0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p w:rsidR="006971D0" w:rsidRPr="009571E8" w:rsidRDefault="006971D0" w:rsidP="006971D0">
      <w:r>
        <w:tab/>
      </w:r>
      <w:r w:rsidRPr="006971D0">
        <w:rPr>
          <w:noProof/>
          <w:lang w:eastAsia="en-GB"/>
        </w:rPr>
        <w:drawing>
          <wp:inline distT="0" distB="0" distL="0" distR="0" wp14:anchorId="1DB5B77A" wp14:editId="5F4C7CDD">
            <wp:extent cx="5490210" cy="8650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86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D0" w:rsidRDefault="006971D0" w:rsidP="006971D0"/>
    <w:p w:rsidR="006971D0" w:rsidRPr="00E2083F" w:rsidRDefault="006971D0" w:rsidP="006971D0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Parameters</w:t>
      </w:r>
      <w:r w:rsidRPr="00E2083F">
        <w:rPr>
          <w:sz w:val="20"/>
          <w:szCs w:val="20"/>
        </w:rPr>
        <w:t>:</w:t>
      </w:r>
    </w:p>
    <w:p w:rsidR="006971D0" w:rsidRDefault="006971D0" w:rsidP="006971D0"/>
    <w:p w:rsidR="006971D0" w:rsidRDefault="006971D0" w:rsidP="006971D0">
      <w:r>
        <w:rPr>
          <w:noProof/>
          <w:lang w:eastAsia="en-GB"/>
        </w:rPr>
        <w:drawing>
          <wp:inline distT="0" distB="0" distL="0" distR="0" wp14:anchorId="145F174F" wp14:editId="1F0DF031">
            <wp:extent cx="5490210" cy="16781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67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D0" w:rsidRDefault="006971D0" w:rsidP="006971D0"/>
    <w:p w:rsidR="006971D0" w:rsidRDefault="006971D0" w:rsidP="006971D0"/>
    <w:p w:rsidR="006971D0" w:rsidRDefault="006971D0" w:rsidP="006971D0"/>
    <w:p w:rsidR="006971D0" w:rsidRDefault="006971D0" w:rsidP="006971D0"/>
    <w:p w:rsidR="006971D0" w:rsidRDefault="006971D0" w:rsidP="006971D0"/>
    <w:p w:rsidR="006971D0" w:rsidRDefault="006971D0" w:rsidP="006971D0"/>
    <w:p w:rsidR="006971D0" w:rsidRDefault="006971D0" w:rsidP="006971D0"/>
    <w:p w:rsidR="006971D0" w:rsidRDefault="006971D0" w:rsidP="006971D0"/>
    <w:p w:rsidR="006971D0" w:rsidRPr="008F0706" w:rsidRDefault="006971D0" w:rsidP="006971D0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6971D0" w:rsidRDefault="006971D0" w:rsidP="006971D0"/>
    <w:p w:rsidR="006971D0" w:rsidRPr="00B6766A" w:rsidRDefault="006971D0" w:rsidP="006971D0">
      <w:r>
        <w:rPr>
          <w:noProof/>
          <w:lang w:eastAsia="en-GB"/>
        </w:rPr>
        <w:drawing>
          <wp:inline distT="0" distB="0" distL="0" distR="0" wp14:anchorId="74C44E01" wp14:editId="29F18423">
            <wp:extent cx="5490210" cy="2784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7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D0" w:rsidRDefault="006971D0" w:rsidP="006971D0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Deployment</w:t>
      </w:r>
      <w:r w:rsidRPr="008F0706">
        <w:rPr>
          <w:rFonts w:cs="Arial"/>
          <w:b/>
          <w:bCs/>
          <w:szCs w:val="20"/>
        </w:rPr>
        <w:t>:</w:t>
      </w:r>
    </w:p>
    <w:p w:rsidR="006971D0" w:rsidRDefault="00B07D22" w:rsidP="006971D0">
      <w:pPr>
        <w:keepNext/>
        <w:spacing w:before="240" w:after="60"/>
        <w:ind w:left="900"/>
        <w:outlineLvl w:val="2"/>
      </w:pPr>
      <w:r w:rsidRPr="00B07D22">
        <w:t>Project has been deployed to OHDINTDAT01 (DEV Server) and OHGSTADAT01 (Staging Server)</w:t>
      </w:r>
    </w:p>
    <w:p w:rsidR="006971D0" w:rsidRDefault="007B48B5" w:rsidP="006971D0">
      <w:r>
        <w:rPr>
          <w:noProof/>
          <w:lang w:eastAsia="en-GB"/>
        </w:rPr>
        <w:drawing>
          <wp:inline distT="0" distB="0" distL="0" distR="0" wp14:anchorId="3166EB49" wp14:editId="545D2EAD">
            <wp:extent cx="3086100" cy="3528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D0" w:rsidRDefault="006971D0" w:rsidP="006971D0"/>
    <w:p w:rsidR="006971D0" w:rsidRDefault="006971D0" w:rsidP="006971D0"/>
    <w:p w:rsidR="006971D0" w:rsidRDefault="006971D0" w:rsidP="006971D0"/>
    <w:p w:rsidR="006971D0" w:rsidRDefault="006971D0" w:rsidP="006971D0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SQL Server Agent Job</w:t>
      </w:r>
      <w:r w:rsidRPr="008F0706">
        <w:rPr>
          <w:rFonts w:cs="Arial"/>
          <w:b/>
          <w:bCs/>
          <w:szCs w:val="20"/>
        </w:rPr>
        <w:t>:</w:t>
      </w:r>
    </w:p>
    <w:p w:rsidR="006971D0" w:rsidRPr="008F0706" w:rsidRDefault="006971D0" w:rsidP="006971D0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</w:p>
    <w:p w:rsidR="006971D0" w:rsidRDefault="007B48B5" w:rsidP="00622B80">
      <w:pPr>
        <w:ind w:left="900"/>
      </w:pPr>
      <w:r>
        <w:rPr>
          <w:noProof/>
          <w:lang w:eastAsia="en-GB"/>
        </w:rPr>
        <w:drawing>
          <wp:inline distT="0" distB="0" distL="0" distR="0" wp14:anchorId="15D496EA" wp14:editId="17AE5059">
            <wp:extent cx="2286000" cy="3014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51" cy="30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D0" w:rsidRDefault="006971D0" w:rsidP="006971D0"/>
    <w:p w:rsidR="006971D0" w:rsidRDefault="006971D0" w:rsidP="006971D0"/>
    <w:p w:rsidR="006971D0" w:rsidRPr="00CB4EC3" w:rsidRDefault="006971D0" w:rsidP="006971D0"/>
    <w:p w:rsidR="007B48B5" w:rsidRPr="00CB4EC3" w:rsidRDefault="007B48B5" w:rsidP="00622B80">
      <w:pPr>
        <w:pStyle w:val="ListParagraph"/>
        <w:numPr>
          <w:ilvl w:val="0"/>
          <w:numId w:val="14"/>
        </w:numPr>
        <w:rPr>
          <w:b/>
          <w:sz w:val="24"/>
        </w:rPr>
      </w:pPr>
      <w:r>
        <w:rPr>
          <w:b/>
          <w:sz w:val="24"/>
        </w:rPr>
        <w:t>ODML</w:t>
      </w:r>
      <w:r w:rsidR="003D0326">
        <w:rPr>
          <w:b/>
          <w:sz w:val="24"/>
        </w:rPr>
        <w:t xml:space="preserve"> DB </w:t>
      </w:r>
      <w:proofErr w:type="spellStart"/>
      <w:r w:rsidR="003D0326">
        <w:rPr>
          <w:b/>
          <w:sz w:val="24"/>
        </w:rPr>
        <w:t>Restore</w:t>
      </w:r>
      <w:r>
        <w:rPr>
          <w:b/>
          <w:sz w:val="24"/>
        </w:rPr>
        <w:t>.dtsx</w:t>
      </w:r>
      <w:proofErr w:type="spellEnd"/>
    </w:p>
    <w:p w:rsidR="007B48B5" w:rsidRPr="00E2083F" w:rsidRDefault="007B48B5" w:rsidP="007B48B5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7B48B5" w:rsidRDefault="003D0326" w:rsidP="007B48B5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154D28CC" wp14:editId="4C22D201">
            <wp:extent cx="2674620" cy="20345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B5" w:rsidRDefault="007B48B5" w:rsidP="007B48B5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</w:p>
    <w:p w:rsidR="007B48B5" w:rsidRPr="00E2083F" w:rsidRDefault="007B48B5" w:rsidP="007B48B5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p w:rsidR="007B48B5" w:rsidRDefault="007B48B5" w:rsidP="007B48B5">
      <w:r>
        <w:tab/>
      </w:r>
      <w:r w:rsidR="003D0326" w:rsidRPr="003D0326">
        <w:rPr>
          <w:noProof/>
          <w:lang w:eastAsia="en-GB"/>
        </w:rPr>
        <w:drawing>
          <wp:inline distT="0" distB="0" distL="0" distR="0" wp14:anchorId="6EDF5D88" wp14:editId="0A141D33">
            <wp:extent cx="5490210" cy="318002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1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26" w:rsidRPr="009571E8" w:rsidRDefault="003D0326" w:rsidP="007B48B5"/>
    <w:p w:rsidR="007B48B5" w:rsidRDefault="007B48B5" w:rsidP="007B48B5"/>
    <w:p w:rsidR="007B48B5" w:rsidRPr="00E2083F" w:rsidRDefault="007B48B5" w:rsidP="007B48B5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lastRenderedPageBreak/>
        <w:t>Parameters</w:t>
      </w:r>
      <w:r w:rsidRPr="00E2083F">
        <w:rPr>
          <w:sz w:val="20"/>
          <w:szCs w:val="20"/>
        </w:rPr>
        <w:t>:</w:t>
      </w:r>
    </w:p>
    <w:p w:rsidR="007B48B5" w:rsidRDefault="007B48B5" w:rsidP="007B48B5"/>
    <w:p w:rsidR="007B48B5" w:rsidRDefault="003D0326" w:rsidP="007B48B5">
      <w:r>
        <w:rPr>
          <w:noProof/>
          <w:lang w:eastAsia="en-GB"/>
        </w:rPr>
        <w:drawing>
          <wp:inline distT="0" distB="0" distL="0" distR="0" wp14:anchorId="40B0EB7E" wp14:editId="5E4722EE">
            <wp:extent cx="5490210" cy="143824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4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B5" w:rsidRDefault="007B48B5" w:rsidP="007B48B5"/>
    <w:p w:rsidR="007B48B5" w:rsidRPr="008F0706" w:rsidRDefault="007B48B5" w:rsidP="007B48B5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7B48B5" w:rsidRDefault="007B48B5" w:rsidP="007B48B5"/>
    <w:p w:rsidR="007B48B5" w:rsidRPr="00B6766A" w:rsidRDefault="003D0326" w:rsidP="007B48B5">
      <w:r>
        <w:rPr>
          <w:noProof/>
          <w:lang w:eastAsia="en-GB"/>
        </w:rPr>
        <w:drawing>
          <wp:inline distT="0" distB="0" distL="0" distR="0" wp14:anchorId="6A13DC59" wp14:editId="16F94503">
            <wp:extent cx="2812473" cy="2300680"/>
            <wp:effectExtent l="0" t="0" r="698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3004" cy="2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B5" w:rsidRDefault="007B48B5" w:rsidP="007B48B5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Deployment</w:t>
      </w:r>
      <w:r w:rsidRPr="008F0706">
        <w:rPr>
          <w:rFonts w:cs="Arial"/>
          <w:b/>
          <w:bCs/>
          <w:szCs w:val="20"/>
        </w:rPr>
        <w:t>:</w:t>
      </w:r>
    </w:p>
    <w:p w:rsidR="007B48B5" w:rsidRDefault="00B07D22" w:rsidP="007B48B5">
      <w:pPr>
        <w:keepNext/>
        <w:spacing w:before="240" w:after="60"/>
        <w:ind w:left="900"/>
        <w:outlineLvl w:val="2"/>
      </w:pPr>
      <w:r w:rsidRPr="00B07D22">
        <w:t>Project has been deployed to OHDINTDAT01 (DEV Server) and OHGSTADAT01 (Staging Server)</w:t>
      </w:r>
    </w:p>
    <w:p w:rsidR="007B48B5" w:rsidRDefault="003D0326" w:rsidP="007B48B5">
      <w:r>
        <w:rPr>
          <w:noProof/>
          <w:lang w:eastAsia="en-GB"/>
        </w:rPr>
        <w:drawing>
          <wp:inline distT="0" distB="0" distL="0" distR="0" wp14:anchorId="73D92F2C" wp14:editId="6DF395D4">
            <wp:extent cx="2560320" cy="2794804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0803" cy="279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B5" w:rsidRDefault="007B48B5" w:rsidP="007B48B5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SQL Server Agent Job</w:t>
      </w:r>
      <w:r w:rsidRPr="008F0706">
        <w:rPr>
          <w:rFonts w:cs="Arial"/>
          <w:b/>
          <w:bCs/>
          <w:szCs w:val="20"/>
        </w:rPr>
        <w:t>:</w:t>
      </w:r>
    </w:p>
    <w:p w:rsidR="007B48B5" w:rsidRPr="008F0706" w:rsidRDefault="007B48B5" w:rsidP="007B48B5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</w:p>
    <w:p w:rsidR="007B48B5" w:rsidRDefault="003D0326" w:rsidP="00622B80">
      <w:pPr>
        <w:ind w:left="720"/>
      </w:pPr>
      <w:r>
        <w:rPr>
          <w:noProof/>
          <w:lang w:eastAsia="en-GB"/>
        </w:rPr>
        <w:drawing>
          <wp:inline distT="0" distB="0" distL="0" distR="0" wp14:anchorId="34C7E6F8" wp14:editId="73F482CB">
            <wp:extent cx="2286000" cy="301388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7034" cy="30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B5" w:rsidRDefault="007B48B5" w:rsidP="007B48B5"/>
    <w:p w:rsidR="007B48B5" w:rsidRDefault="007B48B5" w:rsidP="007B48B5"/>
    <w:p w:rsidR="00AE43BB" w:rsidRPr="00CB4EC3" w:rsidRDefault="00AE43BB" w:rsidP="00AE43BB">
      <w:pPr>
        <w:pStyle w:val="ListParagraph"/>
        <w:numPr>
          <w:ilvl w:val="0"/>
          <w:numId w:val="14"/>
        </w:numPr>
        <w:rPr>
          <w:b/>
          <w:sz w:val="24"/>
        </w:rPr>
      </w:pPr>
      <w:proofErr w:type="spellStart"/>
      <w:r>
        <w:rPr>
          <w:b/>
          <w:sz w:val="24"/>
        </w:rPr>
        <w:t>ODML_Period_End.dtsx</w:t>
      </w:r>
      <w:proofErr w:type="spellEnd"/>
    </w:p>
    <w:p w:rsidR="00AE43BB" w:rsidRPr="00E2083F" w:rsidRDefault="00AE43BB" w:rsidP="00AE43BB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AE43BB" w:rsidRDefault="00AE43BB" w:rsidP="00AE43BB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22C1E6EC" wp14:editId="03C4BC23">
            <wp:extent cx="26670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BB" w:rsidRDefault="00AE43BB" w:rsidP="00AE43BB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</w:p>
    <w:p w:rsidR="00AE43BB" w:rsidRPr="00E2083F" w:rsidRDefault="00AE43BB" w:rsidP="00AE43BB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p w:rsidR="00AE43BB" w:rsidRDefault="00AE43BB" w:rsidP="00AE43BB">
      <w:r>
        <w:tab/>
      </w:r>
      <w:r w:rsidR="00331FB9" w:rsidRPr="00331FB9">
        <w:rPr>
          <w:noProof/>
          <w:lang w:eastAsia="en-GB"/>
        </w:rPr>
        <w:drawing>
          <wp:inline distT="0" distB="0" distL="0" distR="0" wp14:anchorId="5669C8A2" wp14:editId="3342C3D2">
            <wp:extent cx="5490210" cy="42376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42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3BB" w:rsidRPr="009571E8" w:rsidRDefault="00AE43BB" w:rsidP="00AE43BB"/>
    <w:p w:rsidR="00AE43BB" w:rsidRDefault="00AE43BB" w:rsidP="00AE43BB"/>
    <w:p w:rsidR="00AE43BB" w:rsidRPr="00E2083F" w:rsidRDefault="00AE43BB" w:rsidP="00AE43BB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lastRenderedPageBreak/>
        <w:t>Parameters</w:t>
      </w:r>
      <w:r w:rsidRPr="00E2083F">
        <w:rPr>
          <w:sz w:val="20"/>
          <w:szCs w:val="20"/>
        </w:rPr>
        <w:t>:</w:t>
      </w:r>
    </w:p>
    <w:p w:rsidR="00AE43BB" w:rsidRDefault="00AE43BB" w:rsidP="00AE43BB"/>
    <w:p w:rsidR="00AE43BB" w:rsidRDefault="00331FB9" w:rsidP="00AE43BB">
      <w:r>
        <w:rPr>
          <w:noProof/>
          <w:lang w:eastAsia="en-GB"/>
        </w:rPr>
        <w:drawing>
          <wp:inline distT="0" distB="0" distL="0" distR="0" wp14:anchorId="0018A77F" wp14:editId="0952FAE3">
            <wp:extent cx="5490210" cy="132328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3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BB" w:rsidRDefault="00AE43BB" w:rsidP="00AE43BB"/>
    <w:p w:rsidR="00AE43BB" w:rsidRPr="008F0706" w:rsidRDefault="00AE43BB" w:rsidP="00AE43BB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AE43BB" w:rsidRDefault="00AE43BB" w:rsidP="00AE43BB"/>
    <w:p w:rsidR="00AE43BB" w:rsidRPr="00B6766A" w:rsidRDefault="00331FB9" w:rsidP="00AE43BB">
      <w:r>
        <w:rPr>
          <w:noProof/>
          <w:lang w:eastAsia="en-GB"/>
        </w:rPr>
        <w:drawing>
          <wp:inline distT="0" distB="0" distL="0" distR="0" wp14:anchorId="443758D1" wp14:editId="1A57142F">
            <wp:extent cx="3110345" cy="1824033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6604" cy="182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BB" w:rsidRDefault="00AE43BB" w:rsidP="00AE43BB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Deployment</w:t>
      </w:r>
      <w:r w:rsidRPr="008F0706">
        <w:rPr>
          <w:rFonts w:cs="Arial"/>
          <w:b/>
          <w:bCs/>
          <w:szCs w:val="20"/>
        </w:rPr>
        <w:t>:</w:t>
      </w:r>
    </w:p>
    <w:p w:rsidR="00AE43BB" w:rsidRDefault="00B07D22" w:rsidP="00AE43BB">
      <w:pPr>
        <w:keepNext/>
        <w:spacing w:before="240" w:after="60"/>
        <w:ind w:left="900"/>
        <w:outlineLvl w:val="2"/>
      </w:pPr>
      <w:r w:rsidRPr="00B07D22">
        <w:t>Project has been deployed to OHDINTDAT01 (DEV Server) and OHGSTADAT01 (Staging Server)</w:t>
      </w:r>
    </w:p>
    <w:p w:rsidR="00AE43BB" w:rsidRDefault="00331FB9" w:rsidP="00AE43BB">
      <w:r>
        <w:rPr>
          <w:noProof/>
          <w:lang w:eastAsia="en-GB"/>
        </w:rPr>
        <w:drawing>
          <wp:inline distT="0" distB="0" distL="0" distR="0" wp14:anchorId="3063188E" wp14:editId="14037263">
            <wp:extent cx="2500745" cy="2853572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1238" cy="28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BB" w:rsidRDefault="00AE43BB" w:rsidP="00AE43BB">
      <w:pPr>
        <w:rPr>
          <w:rFonts w:cs="Arial"/>
          <w:b/>
          <w:bCs/>
          <w:szCs w:val="20"/>
        </w:rPr>
      </w:pPr>
    </w:p>
    <w:p w:rsidR="00331FB9" w:rsidRDefault="00331FB9" w:rsidP="00AE43BB">
      <w:pPr>
        <w:rPr>
          <w:rFonts w:cs="Arial"/>
          <w:b/>
          <w:bCs/>
          <w:szCs w:val="20"/>
        </w:rPr>
      </w:pPr>
    </w:p>
    <w:p w:rsidR="00331FB9" w:rsidRDefault="00331FB9" w:rsidP="00AE43BB">
      <w:pPr>
        <w:rPr>
          <w:rFonts w:cs="Arial"/>
          <w:b/>
          <w:bCs/>
          <w:szCs w:val="20"/>
        </w:rPr>
      </w:pPr>
    </w:p>
    <w:p w:rsidR="00331FB9" w:rsidRDefault="00331FB9" w:rsidP="00AE43BB">
      <w:pPr>
        <w:rPr>
          <w:rFonts w:cs="Arial"/>
          <w:b/>
          <w:bCs/>
          <w:szCs w:val="20"/>
        </w:rPr>
      </w:pPr>
    </w:p>
    <w:p w:rsidR="00853906" w:rsidRDefault="00853906" w:rsidP="00AE43BB">
      <w:pPr>
        <w:rPr>
          <w:rFonts w:cs="Arial"/>
          <w:b/>
          <w:bCs/>
          <w:szCs w:val="20"/>
        </w:rPr>
      </w:pPr>
    </w:p>
    <w:p w:rsidR="00853906" w:rsidRPr="00CB4EC3" w:rsidRDefault="00853906" w:rsidP="00853906">
      <w:pPr>
        <w:pStyle w:val="ListParagraph"/>
        <w:numPr>
          <w:ilvl w:val="0"/>
          <w:numId w:val="14"/>
        </w:numPr>
        <w:rPr>
          <w:b/>
          <w:sz w:val="24"/>
        </w:rPr>
      </w:pPr>
      <w:proofErr w:type="spellStart"/>
      <w:r>
        <w:rPr>
          <w:b/>
          <w:sz w:val="24"/>
        </w:rPr>
        <w:t>crm_repairs.dtsx</w:t>
      </w:r>
      <w:proofErr w:type="spellEnd"/>
    </w:p>
    <w:p w:rsidR="00853906" w:rsidRPr="00E2083F" w:rsidRDefault="00853906" w:rsidP="00853906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853906" w:rsidRDefault="00853906" w:rsidP="00853906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5CEAF97E" wp14:editId="3D723170">
            <wp:extent cx="2918460" cy="21945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06" w:rsidRDefault="00853906" w:rsidP="00853906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</w:p>
    <w:p w:rsidR="00853906" w:rsidRPr="00E2083F" w:rsidRDefault="00853906" w:rsidP="00853906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p w:rsidR="00853906" w:rsidRPr="009571E8" w:rsidRDefault="00853906" w:rsidP="00853906">
      <w:r>
        <w:tab/>
      </w:r>
      <w:r w:rsidRPr="00853906">
        <w:rPr>
          <w:noProof/>
          <w:lang w:eastAsia="en-GB"/>
        </w:rPr>
        <w:drawing>
          <wp:inline distT="0" distB="0" distL="0" distR="0" wp14:anchorId="3B2EE78B" wp14:editId="1175894E">
            <wp:extent cx="5490210" cy="57798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57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906" w:rsidRDefault="00853906" w:rsidP="00853906"/>
    <w:p w:rsidR="00853906" w:rsidRPr="00E2083F" w:rsidRDefault="00853906" w:rsidP="00853906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Parameters</w:t>
      </w:r>
      <w:r w:rsidRPr="00E2083F">
        <w:rPr>
          <w:sz w:val="20"/>
          <w:szCs w:val="20"/>
        </w:rPr>
        <w:t>:</w:t>
      </w:r>
    </w:p>
    <w:p w:rsidR="00853906" w:rsidRDefault="00853906" w:rsidP="00853906"/>
    <w:p w:rsidR="00853906" w:rsidRDefault="00853906" w:rsidP="00853906">
      <w:r>
        <w:rPr>
          <w:noProof/>
          <w:lang w:eastAsia="en-GB"/>
        </w:rPr>
        <w:drawing>
          <wp:inline distT="0" distB="0" distL="0" distR="0" wp14:anchorId="44CCBDFE" wp14:editId="3950BFD2">
            <wp:extent cx="5490210" cy="1076339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07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06" w:rsidRDefault="00853906" w:rsidP="00853906"/>
    <w:p w:rsidR="00853906" w:rsidRDefault="00853906" w:rsidP="00853906"/>
    <w:p w:rsidR="00853906" w:rsidRPr="008F0706" w:rsidRDefault="00853906" w:rsidP="00853906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853906" w:rsidRDefault="00D43CD8" w:rsidP="00853906">
      <w:r>
        <w:rPr>
          <w:noProof/>
          <w:lang w:eastAsia="en-GB"/>
        </w:rPr>
        <w:drawing>
          <wp:inline distT="0" distB="0" distL="0" distR="0" wp14:anchorId="0965CD0B" wp14:editId="2177C4D6">
            <wp:extent cx="3359727" cy="34198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9907" cy="342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D8" w:rsidRDefault="00D43CD8" w:rsidP="00853906"/>
    <w:p w:rsidR="00D43CD8" w:rsidRDefault="00D43CD8" w:rsidP="00853906"/>
    <w:p w:rsidR="00853906" w:rsidRPr="00B6766A" w:rsidRDefault="00D43CD8" w:rsidP="00853906">
      <w:r>
        <w:rPr>
          <w:noProof/>
          <w:lang w:eastAsia="en-GB"/>
        </w:rPr>
        <w:drawing>
          <wp:inline distT="0" distB="0" distL="0" distR="0" wp14:anchorId="56DCA74C" wp14:editId="4002CFC2">
            <wp:extent cx="3360420" cy="338328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06" w:rsidRDefault="00853906" w:rsidP="00853906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Deployment</w:t>
      </w:r>
      <w:r w:rsidRPr="008F0706">
        <w:rPr>
          <w:rFonts w:cs="Arial"/>
          <w:b/>
          <w:bCs/>
          <w:szCs w:val="20"/>
        </w:rPr>
        <w:t>:</w:t>
      </w:r>
    </w:p>
    <w:p w:rsidR="00853906" w:rsidRDefault="00B07D22" w:rsidP="00853906">
      <w:pPr>
        <w:keepNext/>
        <w:spacing w:before="240" w:after="60"/>
        <w:ind w:left="900"/>
        <w:outlineLvl w:val="2"/>
      </w:pPr>
      <w:r w:rsidRPr="00B07D22">
        <w:t>Project has been deployed to OHDINTDAT01 (DEV Server) and OHGSTADAT01 (Staging Server)</w:t>
      </w:r>
    </w:p>
    <w:p w:rsidR="00853906" w:rsidRDefault="00D43CD8" w:rsidP="00853906">
      <w:r>
        <w:rPr>
          <w:noProof/>
          <w:lang w:eastAsia="en-GB"/>
        </w:rPr>
        <w:drawing>
          <wp:inline distT="0" distB="0" distL="0" distR="0" wp14:anchorId="4346CC21" wp14:editId="0E11F8FD">
            <wp:extent cx="2694709" cy="278878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5320" cy="278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06" w:rsidRDefault="00853906" w:rsidP="00853906"/>
    <w:p w:rsidR="00853906" w:rsidRDefault="00853906" w:rsidP="00853906"/>
    <w:p w:rsidR="00853906" w:rsidRDefault="00853906" w:rsidP="00853906"/>
    <w:p w:rsidR="00853906" w:rsidRDefault="00853906" w:rsidP="00853906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SQL Server Agent Job</w:t>
      </w:r>
      <w:r w:rsidRPr="008F0706">
        <w:rPr>
          <w:rFonts w:cs="Arial"/>
          <w:b/>
          <w:bCs/>
          <w:szCs w:val="20"/>
        </w:rPr>
        <w:t>:</w:t>
      </w:r>
    </w:p>
    <w:p w:rsidR="00853906" w:rsidRPr="008F0706" w:rsidRDefault="00853906" w:rsidP="00853906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</w:p>
    <w:p w:rsidR="00853906" w:rsidRDefault="00D43CD8" w:rsidP="00853906">
      <w:r>
        <w:rPr>
          <w:noProof/>
          <w:lang w:eastAsia="en-GB"/>
        </w:rPr>
        <w:drawing>
          <wp:inline distT="0" distB="0" distL="0" distR="0" wp14:anchorId="0AF84D31" wp14:editId="72B60074">
            <wp:extent cx="2870873" cy="2992581"/>
            <wp:effectExtent l="0" t="0" r="571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1524" cy="29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06" w:rsidRDefault="00853906" w:rsidP="00853906"/>
    <w:p w:rsidR="00853906" w:rsidRDefault="00853906" w:rsidP="00853906"/>
    <w:p w:rsidR="00853906" w:rsidRDefault="00853906" w:rsidP="00853906"/>
    <w:p w:rsidR="00853906" w:rsidRDefault="00853906" w:rsidP="00AE43BB">
      <w:pPr>
        <w:rPr>
          <w:rFonts w:cs="Arial"/>
          <w:b/>
          <w:bCs/>
          <w:szCs w:val="20"/>
        </w:rPr>
      </w:pPr>
    </w:p>
    <w:p w:rsidR="00331FB9" w:rsidRDefault="00331FB9" w:rsidP="00AE43BB">
      <w:pPr>
        <w:rPr>
          <w:rFonts w:cs="Arial"/>
          <w:b/>
          <w:bCs/>
          <w:szCs w:val="20"/>
        </w:rPr>
      </w:pPr>
    </w:p>
    <w:p w:rsidR="00331FB9" w:rsidRDefault="00331FB9" w:rsidP="00AE43BB"/>
    <w:p w:rsidR="00AE43BB" w:rsidRDefault="00AE43BB" w:rsidP="00AE43BB"/>
    <w:p w:rsidR="00AE43BB" w:rsidRPr="00CB4EC3" w:rsidRDefault="00AE43BB" w:rsidP="00AE43BB"/>
    <w:p w:rsidR="00657340" w:rsidRPr="00CB4EC3" w:rsidRDefault="00657340" w:rsidP="00657340">
      <w:pPr>
        <w:pStyle w:val="ListParagraph"/>
        <w:numPr>
          <w:ilvl w:val="0"/>
          <w:numId w:val="14"/>
        </w:numPr>
        <w:rPr>
          <w:b/>
          <w:sz w:val="24"/>
        </w:rPr>
      </w:pPr>
      <w:proofErr w:type="spellStart"/>
      <w:r>
        <w:rPr>
          <w:b/>
          <w:sz w:val="24"/>
        </w:rPr>
        <w:t>crm_repairs_overnight.dtsx</w:t>
      </w:r>
      <w:proofErr w:type="spellEnd"/>
    </w:p>
    <w:p w:rsidR="00657340" w:rsidRPr="00E2083F" w:rsidRDefault="00657340" w:rsidP="00657340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657340" w:rsidRDefault="00657340" w:rsidP="00657340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4B06FBB7" wp14:editId="65F37CA9">
            <wp:extent cx="2918460" cy="219456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40" w:rsidRDefault="00657340" w:rsidP="00657340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</w:p>
    <w:p w:rsidR="00657340" w:rsidRPr="00E2083F" w:rsidRDefault="00657340" w:rsidP="00657340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p w:rsidR="00657340" w:rsidRPr="009571E8" w:rsidRDefault="00657340" w:rsidP="00657340">
      <w:r>
        <w:tab/>
      </w:r>
      <w:r w:rsidR="003A0401" w:rsidRPr="003A0401">
        <w:rPr>
          <w:noProof/>
          <w:lang w:eastAsia="en-GB"/>
        </w:rPr>
        <w:drawing>
          <wp:inline distT="0" distB="0" distL="0" distR="0" wp14:anchorId="52C705AD" wp14:editId="38318D46">
            <wp:extent cx="5490210" cy="48121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48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340" w:rsidRDefault="00657340" w:rsidP="00657340"/>
    <w:p w:rsidR="00657340" w:rsidRPr="00E2083F" w:rsidRDefault="00657340" w:rsidP="00657340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Parameters</w:t>
      </w:r>
      <w:r w:rsidRPr="00E2083F">
        <w:rPr>
          <w:sz w:val="20"/>
          <w:szCs w:val="20"/>
        </w:rPr>
        <w:t>:</w:t>
      </w:r>
    </w:p>
    <w:p w:rsidR="00657340" w:rsidRDefault="00657340" w:rsidP="00657340"/>
    <w:p w:rsidR="00657340" w:rsidRDefault="003A0401" w:rsidP="00657340">
      <w:r>
        <w:rPr>
          <w:noProof/>
          <w:lang w:eastAsia="en-GB"/>
        </w:rPr>
        <w:drawing>
          <wp:inline distT="0" distB="0" distL="0" distR="0" wp14:anchorId="2E1582F7" wp14:editId="6EF6E436">
            <wp:extent cx="5490210" cy="9543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95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40" w:rsidRDefault="00657340" w:rsidP="00657340"/>
    <w:p w:rsidR="00657340" w:rsidRDefault="00657340" w:rsidP="00657340"/>
    <w:p w:rsidR="00657340" w:rsidRPr="008F0706" w:rsidRDefault="00657340" w:rsidP="00657340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657340" w:rsidRDefault="003A0401" w:rsidP="00657340">
      <w:r>
        <w:rPr>
          <w:noProof/>
          <w:lang w:eastAsia="en-GB"/>
        </w:rPr>
        <w:drawing>
          <wp:inline distT="0" distB="0" distL="0" distR="0" wp14:anchorId="660ED954" wp14:editId="7053120B">
            <wp:extent cx="5490210" cy="3847839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84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40" w:rsidRDefault="00657340" w:rsidP="00657340"/>
    <w:p w:rsidR="00657340" w:rsidRDefault="00657340" w:rsidP="00657340"/>
    <w:p w:rsidR="00657340" w:rsidRPr="00B6766A" w:rsidRDefault="00657340" w:rsidP="00657340"/>
    <w:p w:rsidR="00657340" w:rsidRDefault="00657340" w:rsidP="00657340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Deployment</w:t>
      </w:r>
      <w:r w:rsidRPr="008F0706">
        <w:rPr>
          <w:rFonts w:cs="Arial"/>
          <w:b/>
          <w:bCs/>
          <w:szCs w:val="20"/>
        </w:rPr>
        <w:t>:</w:t>
      </w:r>
    </w:p>
    <w:p w:rsidR="00657340" w:rsidRDefault="00B07D22" w:rsidP="00657340">
      <w:pPr>
        <w:keepNext/>
        <w:spacing w:before="240" w:after="60"/>
        <w:ind w:left="900"/>
        <w:outlineLvl w:val="2"/>
      </w:pPr>
      <w:r w:rsidRPr="00B07D22">
        <w:t>Project has been deployed to OHDINTDAT01 (DEV Server) and OHGSTADAT01 (Staging Server)</w:t>
      </w:r>
    </w:p>
    <w:p w:rsidR="00657340" w:rsidRDefault="00657340" w:rsidP="00657340">
      <w:r>
        <w:rPr>
          <w:noProof/>
          <w:lang w:eastAsia="en-GB"/>
        </w:rPr>
        <w:drawing>
          <wp:inline distT="0" distB="0" distL="0" distR="0" wp14:anchorId="07D1944F" wp14:editId="0E335214">
            <wp:extent cx="2694709" cy="278878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5320" cy="278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40" w:rsidRDefault="00657340" w:rsidP="00657340"/>
    <w:p w:rsidR="00657340" w:rsidRDefault="00657340" w:rsidP="00657340"/>
    <w:p w:rsidR="00657340" w:rsidRDefault="00657340" w:rsidP="00657340"/>
    <w:p w:rsidR="00657340" w:rsidRDefault="00657340" w:rsidP="00657340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SQL Server Agent Job</w:t>
      </w:r>
      <w:r w:rsidRPr="008F0706">
        <w:rPr>
          <w:rFonts w:cs="Arial"/>
          <w:b/>
          <w:bCs/>
          <w:szCs w:val="20"/>
        </w:rPr>
        <w:t>:</w:t>
      </w:r>
    </w:p>
    <w:p w:rsidR="00657340" w:rsidRPr="008F0706" w:rsidRDefault="00657340" w:rsidP="00657340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</w:p>
    <w:p w:rsidR="00657340" w:rsidRDefault="003A0401" w:rsidP="00657340">
      <w:r>
        <w:rPr>
          <w:noProof/>
          <w:lang w:eastAsia="en-GB"/>
        </w:rPr>
        <w:drawing>
          <wp:inline distT="0" distB="0" distL="0" distR="0" wp14:anchorId="08CF0ED5" wp14:editId="0A78BAB4">
            <wp:extent cx="3055885" cy="3185436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40" w:rsidRDefault="00657340" w:rsidP="00657340"/>
    <w:p w:rsidR="00657340" w:rsidRDefault="00657340" w:rsidP="00657340"/>
    <w:p w:rsidR="00945385" w:rsidRPr="00CB4EC3" w:rsidRDefault="00945385" w:rsidP="00945385">
      <w:pPr>
        <w:pStyle w:val="ListParagraph"/>
        <w:numPr>
          <w:ilvl w:val="0"/>
          <w:numId w:val="14"/>
        </w:numPr>
        <w:rPr>
          <w:b/>
          <w:sz w:val="24"/>
        </w:rPr>
      </w:pPr>
      <w:proofErr w:type="spellStart"/>
      <w:r>
        <w:rPr>
          <w:b/>
          <w:sz w:val="24"/>
        </w:rPr>
        <w:t>crm_contacts.dtsx</w:t>
      </w:r>
      <w:proofErr w:type="spellEnd"/>
    </w:p>
    <w:p w:rsidR="00945385" w:rsidRPr="00E2083F" w:rsidRDefault="00945385" w:rsidP="00945385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945385" w:rsidRDefault="00945385" w:rsidP="00945385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000501E0" wp14:editId="4B7A53FE">
            <wp:extent cx="2910840" cy="2042160"/>
            <wp:effectExtent l="0" t="0" r="381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85" w:rsidRDefault="00945385" w:rsidP="00945385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</w:p>
    <w:p w:rsidR="00945385" w:rsidRPr="00E2083F" w:rsidRDefault="00945385" w:rsidP="00945385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p w:rsidR="00945385" w:rsidRPr="009571E8" w:rsidRDefault="00945385" w:rsidP="00945385">
      <w:r>
        <w:tab/>
      </w:r>
      <w:r w:rsidRPr="00945385">
        <w:rPr>
          <w:noProof/>
          <w:lang w:eastAsia="en-GB"/>
        </w:rPr>
        <w:drawing>
          <wp:inline distT="0" distB="0" distL="0" distR="0" wp14:anchorId="0B720B0A" wp14:editId="311E3362">
            <wp:extent cx="5490210" cy="387738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8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385" w:rsidRDefault="00945385" w:rsidP="00945385"/>
    <w:p w:rsidR="00945385" w:rsidRPr="00E2083F" w:rsidRDefault="00945385" w:rsidP="00945385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lastRenderedPageBreak/>
        <w:t>Parameters</w:t>
      </w:r>
      <w:r w:rsidRPr="00E2083F">
        <w:rPr>
          <w:sz w:val="20"/>
          <w:szCs w:val="20"/>
        </w:rPr>
        <w:t>:</w:t>
      </w:r>
    </w:p>
    <w:p w:rsidR="00945385" w:rsidRDefault="00945385" w:rsidP="00945385"/>
    <w:p w:rsidR="00945385" w:rsidRDefault="00945385" w:rsidP="00945385">
      <w:r>
        <w:rPr>
          <w:noProof/>
          <w:lang w:eastAsia="en-GB"/>
        </w:rPr>
        <w:drawing>
          <wp:inline distT="0" distB="0" distL="0" distR="0" wp14:anchorId="3C37B9AC" wp14:editId="28198D19">
            <wp:extent cx="5490210" cy="865177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8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85" w:rsidRDefault="00945385" w:rsidP="00945385"/>
    <w:p w:rsidR="00945385" w:rsidRDefault="00945385" w:rsidP="00945385"/>
    <w:p w:rsidR="00945385" w:rsidRPr="008F0706" w:rsidRDefault="00945385" w:rsidP="00945385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945385" w:rsidRDefault="00945385" w:rsidP="00945385">
      <w:r>
        <w:rPr>
          <w:noProof/>
          <w:lang w:eastAsia="en-GB"/>
        </w:rPr>
        <w:drawing>
          <wp:inline distT="0" distB="0" distL="0" distR="0" wp14:anchorId="12C713DD" wp14:editId="2F433ED2">
            <wp:extent cx="2784764" cy="2296891"/>
            <wp:effectExtent l="0" t="0" r="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5716" cy="22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85" w:rsidRDefault="00945385" w:rsidP="00945385"/>
    <w:p w:rsidR="00945385" w:rsidRDefault="00945385" w:rsidP="00945385"/>
    <w:p w:rsidR="00945385" w:rsidRPr="00B6766A" w:rsidRDefault="00945385" w:rsidP="00945385"/>
    <w:p w:rsidR="00945385" w:rsidRDefault="00945385" w:rsidP="00945385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Deployment</w:t>
      </w:r>
      <w:r w:rsidRPr="008F0706">
        <w:rPr>
          <w:rFonts w:cs="Arial"/>
          <w:b/>
          <w:bCs/>
          <w:szCs w:val="20"/>
        </w:rPr>
        <w:t>:</w:t>
      </w:r>
    </w:p>
    <w:p w:rsidR="00945385" w:rsidRDefault="00B07D22" w:rsidP="00945385">
      <w:pPr>
        <w:keepNext/>
        <w:spacing w:before="240" w:after="60"/>
        <w:ind w:left="900"/>
        <w:outlineLvl w:val="2"/>
      </w:pPr>
      <w:r w:rsidRPr="00B07D22">
        <w:t>Project has been deployed to OHDINTDAT01 (DEV Server) and OHGSTADAT01 (Staging Server)</w:t>
      </w:r>
    </w:p>
    <w:p w:rsidR="00945385" w:rsidRDefault="00945385" w:rsidP="00945385">
      <w:r>
        <w:rPr>
          <w:noProof/>
          <w:lang w:eastAsia="en-GB"/>
        </w:rPr>
        <w:drawing>
          <wp:inline distT="0" distB="0" distL="0" distR="0" wp14:anchorId="6C473F42" wp14:editId="76AD2182">
            <wp:extent cx="2521527" cy="2627631"/>
            <wp:effectExtent l="0" t="0" r="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2071" cy="26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85" w:rsidRDefault="00945385" w:rsidP="00945385"/>
    <w:p w:rsidR="00945385" w:rsidRDefault="00945385" w:rsidP="00945385"/>
    <w:p w:rsidR="00945385" w:rsidRDefault="00945385" w:rsidP="00945385"/>
    <w:p w:rsidR="00945385" w:rsidRDefault="00945385" w:rsidP="00945385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SQL Server Agent Job</w:t>
      </w:r>
      <w:r w:rsidRPr="008F0706">
        <w:rPr>
          <w:rFonts w:cs="Arial"/>
          <w:b/>
          <w:bCs/>
          <w:szCs w:val="20"/>
        </w:rPr>
        <w:t>:</w:t>
      </w:r>
    </w:p>
    <w:p w:rsidR="00945385" w:rsidRPr="008F0706" w:rsidRDefault="00945385" w:rsidP="00945385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</w:p>
    <w:p w:rsidR="00B92337" w:rsidRDefault="00945385" w:rsidP="00945385">
      <w:r>
        <w:rPr>
          <w:noProof/>
          <w:lang w:eastAsia="en-GB"/>
        </w:rPr>
        <w:drawing>
          <wp:inline distT="0" distB="0" distL="0" distR="0" wp14:anchorId="3D6DA9DF" wp14:editId="331AA668">
            <wp:extent cx="2798618" cy="2917261"/>
            <wp:effectExtent l="0" t="0" r="190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01996" cy="29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37" w:rsidRDefault="00B92337" w:rsidP="00945385"/>
    <w:p w:rsidR="00945385" w:rsidRDefault="00945385" w:rsidP="00945385"/>
    <w:p w:rsidR="00B92337" w:rsidRPr="00CB4EC3" w:rsidRDefault="00B92337" w:rsidP="00B92337">
      <w:pPr>
        <w:pStyle w:val="ListParagraph"/>
        <w:numPr>
          <w:ilvl w:val="0"/>
          <w:numId w:val="14"/>
        </w:numPr>
        <w:rPr>
          <w:b/>
          <w:sz w:val="24"/>
        </w:rPr>
      </w:pPr>
      <w:proofErr w:type="spellStart"/>
      <w:r>
        <w:rPr>
          <w:b/>
          <w:sz w:val="24"/>
        </w:rPr>
        <w:t>BlueBox</w:t>
      </w:r>
      <w:r w:rsidR="0006158B">
        <w:rPr>
          <w:b/>
          <w:sz w:val="24"/>
        </w:rPr>
        <w:t>One</w:t>
      </w:r>
      <w:r>
        <w:rPr>
          <w:b/>
          <w:sz w:val="24"/>
        </w:rPr>
        <w:t>.dtsx</w:t>
      </w:r>
      <w:proofErr w:type="spellEnd"/>
    </w:p>
    <w:p w:rsidR="00B92337" w:rsidRPr="00E2083F" w:rsidRDefault="00B92337" w:rsidP="00B92337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B92337" w:rsidRDefault="00B92337" w:rsidP="00B92337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7F3FF584" wp14:editId="53BACEC6">
            <wp:extent cx="2264854" cy="215646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67083" cy="215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37" w:rsidRPr="00E2083F" w:rsidRDefault="00B92337" w:rsidP="00B92337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p w:rsidR="00B92337" w:rsidRDefault="00B92337" w:rsidP="00B92337">
      <w:r>
        <w:tab/>
      </w:r>
      <w:r w:rsidR="00E02426" w:rsidRPr="00E02426">
        <w:rPr>
          <w:noProof/>
          <w:lang w:eastAsia="en-GB"/>
        </w:rPr>
        <w:drawing>
          <wp:inline distT="0" distB="0" distL="0" distR="0" wp14:anchorId="5BE23E7A" wp14:editId="1183B041">
            <wp:extent cx="5490210" cy="93561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9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337" w:rsidRDefault="00B92337" w:rsidP="00B92337"/>
    <w:p w:rsidR="00B92337" w:rsidRPr="00E2083F" w:rsidRDefault="00B92337" w:rsidP="00B92337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lastRenderedPageBreak/>
        <w:t>Parameters</w:t>
      </w:r>
      <w:r w:rsidRPr="00E2083F">
        <w:rPr>
          <w:sz w:val="20"/>
          <w:szCs w:val="20"/>
        </w:rPr>
        <w:t>:</w:t>
      </w:r>
    </w:p>
    <w:p w:rsidR="00B92337" w:rsidRDefault="00B92337" w:rsidP="00B92337"/>
    <w:p w:rsidR="00B92337" w:rsidRDefault="00330B7A" w:rsidP="00B92337">
      <w:r>
        <w:rPr>
          <w:noProof/>
          <w:lang w:eastAsia="en-GB"/>
        </w:rPr>
        <w:drawing>
          <wp:inline distT="0" distB="0" distL="0" distR="0" wp14:anchorId="066E4734" wp14:editId="699B0B57">
            <wp:extent cx="5490210" cy="3290607"/>
            <wp:effectExtent l="0" t="0" r="0" b="508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2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37" w:rsidRPr="008F0706" w:rsidRDefault="00B92337" w:rsidP="00B92337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B92337" w:rsidRDefault="00330B7A" w:rsidP="00B92337">
      <w:r>
        <w:rPr>
          <w:noProof/>
          <w:lang w:eastAsia="en-GB"/>
        </w:rPr>
        <w:drawing>
          <wp:inline distT="0" distB="0" distL="0" distR="0" wp14:anchorId="2716CB28" wp14:editId="5FA883AA">
            <wp:extent cx="5490210" cy="3183853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1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37" w:rsidRDefault="00B92337" w:rsidP="00B92337"/>
    <w:p w:rsidR="00B92337" w:rsidRDefault="00B92337" w:rsidP="00B92337"/>
    <w:p w:rsidR="00B92337" w:rsidRPr="00B6766A" w:rsidRDefault="00B92337" w:rsidP="00B92337"/>
    <w:p w:rsidR="00B92337" w:rsidRDefault="00B92337" w:rsidP="00330B7A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Deployment</w:t>
      </w:r>
      <w:r w:rsidRPr="008F0706">
        <w:rPr>
          <w:rFonts w:cs="Arial"/>
          <w:b/>
          <w:bCs/>
          <w:szCs w:val="20"/>
        </w:rPr>
        <w:t>:</w:t>
      </w:r>
    </w:p>
    <w:p w:rsidR="00B07D22" w:rsidRPr="00B07D22" w:rsidRDefault="00B07D22" w:rsidP="00B07D22">
      <w:pPr>
        <w:keepNext/>
        <w:spacing w:before="240" w:after="60"/>
        <w:ind w:left="900"/>
        <w:outlineLvl w:val="2"/>
        <w:rPr>
          <w:rFonts w:cs="Arial"/>
          <w:bCs/>
          <w:szCs w:val="20"/>
        </w:rPr>
      </w:pPr>
      <w:r w:rsidRPr="00B25EB5">
        <w:rPr>
          <w:rFonts w:cs="Arial"/>
          <w:bCs/>
          <w:szCs w:val="20"/>
        </w:rPr>
        <w:t xml:space="preserve">Project has been deployed to </w:t>
      </w:r>
      <w:r>
        <w:rPr>
          <w:rFonts w:cs="Arial"/>
          <w:bCs/>
          <w:szCs w:val="20"/>
        </w:rPr>
        <w:t>OHDINTDAT01 (DEV Server) and OHGSTADAT01 (Staging Server)</w:t>
      </w:r>
    </w:p>
    <w:p w:rsidR="00B92337" w:rsidRDefault="00C23166" w:rsidP="00B92337">
      <w:r>
        <w:rPr>
          <w:noProof/>
          <w:lang w:eastAsia="en-GB"/>
        </w:rPr>
        <w:drawing>
          <wp:inline distT="0" distB="0" distL="0" distR="0" wp14:anchorId="138A7B68" wp14:editId="044644EA">
            <wp:extent cx="2377440" cy="2657490"/>
            <wp:effectExtent l="0" t="0" r="381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7754" cy="26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37" w:rsidRDefault="00B92337" w:rsidP="00B92337"/>
    <w:p w:rsidR="00B92337" w:rsidRPr="008F0706" w:rsidRDefault="00B92337" w:rsidP="00330B7A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SQL Server Agent Job</w:t>
      </w:r>
      <w:r w:rsidRPr="008F0706">
        <w:rPr>
          <w:rFonts w:cs="Arial"/>
          <w:b/>
          <w:bCs/>
          <w:szCs w:val="20"/>
        </w:rPr>
        <w:t>:</w:t>
      </w:r>
    </w:p>
    <w:p w:rsidR="00B92337" w:rsidRDefault="00C23166" w:rsidP="00B92337">
      <w:r>
        <w:rPr>
          <w:noProof/>
          <w:lang w:eastAsia="en-GB"/>
        </w:rPr>
        <w:t>BlueBox SSIS package was only used one for data migration at the time of BlueBox Application implimentation. There is no agent jom for this package.</w:t>
      </w:r>
    </w:p>
    <w:p w:rsidR="00B92337" w:rsidRDefault="00B92337" w:rsidP="00B92337"/>
    <w:p w:rsidR="0006158B" w:rsidRDefault="0006158B" w:rsidP="00B92337"/>
    <w:p w:rsidR="0006158B" w:rsidRPr="00CB4EC3" w:rsidRDefault="0006158B" w:rsidP="0006158B">
      <w:pPr>
        <w:pStyle w:val="ListParagraph"/>
        <w:numPr>
          <w:ilvl w:val="0"/>
          <w:numId w:val="14"/>
        </w:numPr>
        <w:rPr>
          <w:b/>
          <w:sz w:val="24"/>
        </w:rPr>
      </w:pPr>
      <w:proofErr w:type="spellStart"/>
      <w:r>
        <w:rPr>
          <w:b/>
          <w:sz w:val="24"/>
        </w:rPr>
        <w:t>BlueBox</w:t>
      </w:r>
      <w:r w:rsidR="00330B7A">
        <w:rPr>
          <w:b/>
          <w:sz w:val="24"/>
        </w:rPr>
        <w:t>One</w:t>
      </w:r>
      <w:r>
        <w:rPr>
          <w:b/>
          <w:sz w:val="24"/>
        </w:rPr>
        <w:t>.dtsx</w:t>
      </w:r>
      <w:proofErr w:type="spellEnd"/>
    </w:p>
    <w:p w:rsidR="0006158B" w:rsidRPr="00E2083F" w:rsidRDefault="0006158B" w:rsidP="0006158B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06158B" w:rsidRDefault="0006158B" w:rsidP="0006158B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bookmarkStart w:id="16" w:name="_GoBack"/>
      <w:r>
        <w:rPr>
          <w:noProof/>
          <w:lang w:eastAsia="en-GB"/>
        </w:rPr>
        <w:drawing>
          <wp:inline distT="0" distB="0" distL="0" distR="0" wp14:anchorId="22A66A16" wp14:editId="654096AC">
            <wp:extent cx="1996440" cy="1900892"/>
            <wp:effectExtent l="0" t="0" r="3810" b="444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865" cy="19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06158B" w:rsidRPr="00E2083F" w:rsidRDefault="0006158B" w:rsidP="0006158B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p w:rsidR="0006158B" w:rsidRDefault="0006158B" w:rsidP="0006158B">
      <w:r>
        <w:tab/>
      </w:r>
      <w:r w:rsidRPr="00E02426">
        <w:rPr>
          <w:noProof/>
          <w:lang w:eastAsia="en-GB"/>
        </w:rPr>
        <w:drawing>
          <wp:inline distT="0" distB="0" distL="0" distR="0" wp14:anchorId="79E125AA" wp14:editId="4D6EDB26">
            <wp:extent cx="5490210" cy="93561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9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8B" w:rsidRDefault="0006158B" w:rsidP="0006158B"/>
    <w:p w:rsidR="0006158B" w:rsidRPr="00E2083F" w:rsidRDefault="0006158B" w:rsidP="0006158B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Parameters</w:t>
      </w:r>
      <w:r w:rsidRPr="00E2083F">
        <w:rPr>
          <w:sz w:val="20"/>
          <w:szCs w:val="20"/>
        </w:rPr>
        <w:t>:</w:t>
      </w:r>
    </w:p>
    <w:p w:rsidR="0006158B" w:rsidRDefault="0006158B" w:rsidP="0006158B"/>
    <w:p w:rsidR="0006158B" w:rsidRDefault="00330B7A" w:rsidP="0006158B">
      <w:r>
        <w:rPr>
          <w:noProof/>
          <w:lang w:eastAsia="en-GB"/>
        </w:rPr>
        <w:drawing>
          <wp:inline distT="0" distB="0" distL="0" distR="0" wp14:anchorId="72D2BBD7" wp14:editId="6D54C1BE">
            <wp:extent cx="5490210" cy="3175054"/>
            <wp:effectExtent l="0" t="0" r="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1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8B" w:rsidRDefault="0006158B" w:rsidP="0006158B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330B7A" w:rsidRPr="008F0706" w:rsidRDefault="00330B7A" w:rsidP="00330B7A">
      <w:pPr>
        <w:keepNext/>
        <w:spacing w:before="240" w:after="60"/>
        <w:outlineLvl w:val="2"/>
        <w:rPr>
          <w:rFonts w:cs="Arial"/>
          <w:b/>
          <w:bCs/>
          <w:szCs w:val="20"/>
        </w:rPr>
      </w:pPr>
      <w:r>
        <w:rPr>
          <w:noProof/>
          <w:lang w:eastAsia="en-GB"/>
        </w:rPr>
        <w:drawing>
          <wp:inline distT="0" distB="0" distL="0" distR="0" wp14:anchorId="62689A92" wp14:editId="755DF464">
            <wp:extent cx="5490210" cy="3440180"/>
            <wp:effectExtent l="0" t="0" r="0" b="825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8B" w:rsidRDefault="0006158B" w:rsidP="0006158B"/>
    <w:p w:rsidR="0006158B" w:rsidRDefault="0006158B" w:rsidP="0006158B"/>
    <w:p w:rsidR="0006158B" w:rsidRDefault="0006158B" w:rsidP="0006158B"/>
    <w:p w:rsidR="0006158B" w:rsidRPr="00B6766A" w:rsidRDefault="0006158B" w:rsidP="0006158B"/>
    <w:p w:rsidR="0006158B" w:rsidRDefault="0006158B" w:rsidP="0006158B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Deployment</w:t>
      </w:r>
      <w:r w:rsidRPr="008F0706">
        <w:rPr>
          <w:rFonts w:cs="Arial"/>
          <w:b/>
          <w:bCs/>
          <w:szCs w:val="20"/>
        </w:rPr>
        <w:t>:</w:t>
      </w:r>
    </w:p>
    <w:p w:rsidR="0006158B" w:rsidRDefault="0006158B" w:rsidP="0006158B">
      <w:pPr>
        <w:keepNext/>
        <w:spacing w:before="240" w:after="60"/>
        <w:ind w:left="900"/>
        <w:outlineLvl w:val="2"/>
      </w:pPr>
    </w:p>
    <w:p w:rsidR="0006158B" w:rsidRDefault="0006158B" w:rsidP="0006158B">
      <w:r>
        <w:rPr>
          <w:noProof/>
          <w:lang w:eastAsia="en-GB"/>
        </w:rPr>
        <w:drawing>
          <wp:inline distT="0" distB="0" distL="0" distR="0" wp14:anchorId="7E82FD7C" wp14:editId="024379C2">
            <wp:extent cx="2392680" cy="2674525"/>
            <wp:effectExtent l="0" t="0" r="762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92996" cy="26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8B" w:rsidRPr="008F0706" w:rsidRDefault="0006158B" w:rsidP="00330B7A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SQL Server Agent Job</w:t>
      </w:r>
      <w:r w:rsidRPr="008F0706">
        <w:rPr>
          <w:rFonts w:cs="Arial"/>
          <w:b/>
          <w:bCs/>
          <w:szCs w:val="20"/>
        </w:rPr>
        <w:t>:</w:t>
      </w:r>
    </w:p>
    <w:p w:rsidR="0006158B" w:rsidRDefault="0006158B" w:rsidP="0006158B">
      <w:r>
        <w:rPr>
          <w:noProof/>
          <w:lang w:eastAsia="en-GB"/>
        </w:rPr>
        <w:t>BlueBox SSIS package was only used one for data migration at the time of BlueBox Application implimentation. There is no agent jom for this package.</w:t>
      </w:r>
    </w:p>
    <w:p w:rsidR="0006158B" w:rsidRDefault="0006158B" w:rsidP="0006158B"/>
    <w:p w:rsidR="0006158B" w:rsidRDefault="0006158B" w:rsidP="0006158B"/>
    <w:p w:rsidR="00330B7A" w:rsidRPr="00330B7A" w:rsidRDefault="00330B7A" w:rsidP="00330B7A">
      <w:pPr>
        <w:pStyle w:val="ListParagraph"/>
        <w:numPr>
          <w:ilvl w:val="0"/>
          <w:numId w:val="14"/>
        </w:numPr>
        <w:rPr>
          <w:b/>
          <w:sz w:val="24"/>
        </w:rPr>
      </w:pPr>
      <w:proofErr w:type="spellStart"/>
      <w:r w:rsidRPr="00330B7A">
        <w:rPr>
          <w:b/>
          <w:sz w:val="24"/>
        </w:rPr>
        <w:t>BlueBoxTwo.dtsx</w:t>
      </w:r>
      <w:proofErr w:type="spellEnd"/>
    </w:p>
    <w:p w:rsidR="00330B7A" w:rsidRPr="00E2083F" w:rsidRDefault="00330B7A" w:rsidP="00330B7A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330B7A" w:rsidRDefault="00330B7A" w:rsidP="00330B7A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42DFDCFB" wp14:editId="212D6460">
            <wp:extent cx="2308860" cy="219836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1132" cy="220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7A" w:rsidRPr="00E2083F" w:rsidRDefault="00330B7A" w:rsidP="00330B7A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p w:rsidR="00330B7A" w:rsidRDefault="00330B7A" w:rsidP="00330B7A">
      <w:r>
        <w:tab/>
      </w:r>
      <w:r w:rsidRPr="00E02426">
        <w:rPr>
          <w:noProof/>
          <w:lang w:eastAsia="en-GB"/>
        </w:rPr>
        <w:drawing>
          <wp:inline distT="0" distB="0" distL="0" distR="0" wp14:anchorId="65706C86" wp14:editId="25002C9E">
            <wp:extent cx="5490210" cy="93561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9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B7A" w:rsidRDefault="00330B7A" w:rsidP="00330B7A"/>
    <w:p w:rsidR="00330B7A" w:rsidRPr="00E2083F" w:rsidRDefault="00330B7A" w:rsidP="00330B7A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Parameters</w:t>
      </w:r>
      <w:r w:rsidRPr="00E2083F">
        <w:rPr>
          <w:sz w:val="20"/>
          <w:szCs w:val="20"/>
        </w:rPr>
        <w:t>:</w:t>
      </w:r>
    </w:p>
    <w:p w:rsidR="00330B7A" w:rsidRDefault="00330B7A" w:rsidP="00330B7A"/>
    <w:p w:rsidR="00330B7A" w:rsidRDefault="00330B7A" w:rsidP="00330B7A">
      <w:r>
        <w:rPr>
          <w:noProof/>
          <w:lang w:eastAsia="en-GB"/>
        </w:rPr>
        <w:drawing>
          <wp:inline distT="0" distB="0" distL="0" distR="0" wp14:anchorId="46D26360" wp14:editId="4BA314FC">
            <wp:extent cx="5490210" cy="3329320"/>
            <wp:effectExtent l="0" t="0" r="0" b="444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3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7A" w:rsidRDefault="00330B7A" w:rsidP="00330B7A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330B7A" w:rsidRPr="008F0706" w:rsidRDefault="00330B7A" w:rsidP="00330B7A">
      <w:pPr>
        <w:keepNext/>
        <w:spacing w:before="240" w:after="60"/>
        <w:outlineLvl w:val="2"/>
        <w:rPr>
          <w:rFonts w:cs="Arial"/>
          <w:b/>
          <w:bCs/>
          <w:szCs w:val="20"/>
        </w:rPr>
      </w:pPr>
      <w:r>
        <w:rPr>
          <w:noProof/>
          <w:lang w:eastAsia="en-GB"/>
        </w:rPr>
        <w:drawing>
          <wp:inline distT="0" distB="0" distL="0" distR="0" wp14:anchorId="1FE3E73F" wp14:editId="60BCABA9">
            <wp:extent cx="5486400" cy="3596640"/>
            <wp:effectExtent l="0" t="0" r="0" b="3810"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1265" cy="35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7A" w:rsidRDefault="00330B7A" w:rsidP="00330B7A"/>
    <w:p w:rsidR="00330B7A" w:rsidRPr="00B6766A" w:rsidRDefault="00330B7A" w:rsidP="00330B7A"/>
    <w:p w:rsidR="00330B7A" w:rsidRDefault="00330B7A" w:rsidP="00330B7A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Deployment</w:t>
      </w:r>
      <w:r w:rsidRPr="008F0706">
        <w:rPr>
          <w:rFonts w:cs="Arial"/>
          <w:b/>
          <w:bCs/>
          <w:szCs w:val="20"/>
        </w:rPr>
        <w:t>:</w:t>
      </w:r>
    </w:p>
    <w:p w:rsidR="00330B7A" w:rsidRDefault="00330B7A" w:rsidP="00330B7A">
      <w:pPr>
        <w:keepNext/>
        <w:spacing w:before="240" w:after="60"/>
        <w:ind w:left="900"/>
        <w:outlineLvl w:val="2"/>
      </w:pPr>
    </w:p>
    <w:p w:rsidR="00330B7A" w:rsidRDefault="00330B7A" w:rsidP="00330B7A">
      <w:r>
        <w:rPr>
          <w:noProof/>
          <w:lang w:eastAsia="en-GB"/>
        </w:rPr>
        <w:drawing>
          <wp:inline distT="0" distB="0" distL="0" distR="0" wp14:anchorId="54524F83" wp14:editId="74C1438E">
            <wp:extent cx="2293620" cy="2563796"/>
            <wp:effectExtent l="0" t="0" r="0" b="825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3923" cy="25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7A" w:rsidRDefault="00330B7A" w:rsidP="00330B7A"/>
    <w:p w:rsidR="00330B7A" w:rsidRPr="008F0706" w:rsidRDefault="00330B7A" w:rsidP="00643608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SQL Server Agent Job</w:t>
      </w:r>
      <w:r w:rsidRPr="008F0706">
        <w:rPr>
          <w:rFonts w:cs="Arial"/>
          <w:b/>
          <w:bCs/>
          <w:szCs w:val="20"/>
        </w:rPr>
        <w:t>:</w:t>
      </w:r>
    </w:p>
    <w:p w:rsidR="00330B7A" w:rsidRDefault="00330B7A" w:rsidP="00330B7A">
      <w:r>
        <w:rPr>
          <w:noProof/>
          <w:lang w:eastAsia="en-GB"/>
        </w:rPr>
        <w:t>BlueBox SSIS package was only used one for data migration at the time of BlueBox Application implimentation. There is no agent jom for this package.</w:t>
      </w:r>
    </w:p>
    <w:p w:rsidR="00330B7A" w:rsidRDefault="00330B7A" w:rsidP="00330B7A"/>
    <w:p w:rsidR="00643608" w:rsidRPr="00D6096B" w:rsidRDefault="00643608" w:rsidP="00D6096B">
      <w:pPr>
        <w:pStyle w:val="ListParagraph"/>
        <w:numPr>
          <w:ilvl w:val="0"/>
          <w:numId w:val="14"/>
        </w:numPr>
        <w:rPr>
          <w:b/>
          <w:sz w:val="24"/>
        </w:rPr>
      </w:pPr>
      <w:proofErr w:type="spellStart"/>
      <w:r w:rsidRPr="00D6096B">
        <w:rPr>
          <w:b/>
          <w:sz w:val="24"/>
        </w:rPr>
        <w:t>BlueBoxThree.dtsx</w:t>
      </w:r>
      <w:proofErr w:type="spellEnd"/>
    </w:p>
    <w:p w:rsidR="00643608" w:rsidRPr="00E2083F" w:rsidRDefault="00643608" w:rsidP="00643608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643608" w:rsidRDefault="00643608" w:rsidP="00643608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535CA53A" wp14:editId="243B8EA5">
            <wp:extent cx="2308860" cy="219836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1132" cy="220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08" w:rsidRPr="00E2083F" w:rsidRDefault="00643608" w:rsidP="00643608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p w:rsidR="00643608" w:rsidRDefault="00643608" w:rsidP="00643608">
      <w:r>
        <w:tab/>
      </w:r>
      <w:r w:rsidRPr="00E02426">
        <w:rPr>
          <w:noProof/>
          <w:lang w:eastAsia="en-GB"/>
        </w:rPr>
        <w:drawing>
          <wp:inline distT="0" distB="0" distL="0" distR="0" wp14:anchorId="1BDC0AFD" wp14:editId="639E447B">
            <wp:extent cx="5490210" cy="93561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9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608" w:rsidRDefault="00643608" w:rsidP="00643608"/>
    <w:p w:rsidR="00643608" w:rsidRPr="00E2083F" w:rsidRDefault="00643608" w:rsidP="00643608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Parameters</w:t>
      </w:r>
      <w:r w:rsidRPr="00E2083F">
        <w:rPr>
          <w:sz w:val="20"/>
          <w:szCs w:val="20"/>
        </w:rPr>
        <w:t>:</w:t>
      </w:r>
    </w:p>
    <w:p w:rsidR="00643608" w:rsidRDefault="00643608" w:rsidP="00643608"/>
    <w:p w:rsidR="00643608" w:rsidRDefault="00643608" w:rsidP="00643608">
      <w:r>
        <w:rPr>
          <w:noProof/>
          <w:lang w:eastAsia="en-GB"/>
        </w:rPr>
        <w:drawing>
          <wp:inline distT="0" distB="0" distL="0" distR="0" wp14:anchorId="49B601D8" wp14:editId="6671892B">
            <wp:extent cx="5490210" cy="3329320"/>
            <wp:effectExtent l="0" t="0" r="0" b="444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3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08" w:rsidRDefault="00643608" w:rsidP="00643608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643608" w:rsidRPr="008F0706" w:rsidRDefault="00D51D8D" w:rsidP="00643608">
      <w:pPr>
        <w:keepNext/>
        <w:spacing w:before="240" w:after="60"/>
        <w:outlineLvl w:val="2"/>
        <w:rPr>
          <w:rFonts w:cs="Arial"/>
          <w:b/>
          <w:bCs/>
          <w:szCs w:val="20"/>
        </w:rPr>
      </w:pPr>
      <w:r>
        <w:rPr>
          <w:noProof/>
          <w:lang w:eastAsia="en-GB"/>
        </w:rPr>
        <w:drawing>
          <wp:inline distT="0" distB="0" distL="0" distR="0" wp14:anchorId="11C13722" wp14:editId="2F36FEB7">
            <wp:extent cx="5490210" cy="3236056"/>
            <wp:effectExtent l="0" t="0" r="0" b="254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2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08" w:rsidRDefault="00643608" w:rsidP="00643608"/>
    <w:p w:rsidR="00643608" w:rsidRPr="00B6766A" w:rsidRDefault="00643608" w:rsidP="00643608"/>
    <w:p w:rsidR="00643608" w:rsidRDefault="00643608" w:rsidP="00643608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Deployment</w:t>
      </w:r>
      <w:r w:rsidRPr="008F0706">
        <w:rPr>
          <w:rFonts w:cs="Arial"/>
          <w:b/>
          <w:bCs/>
          <w:szCs w:val="20"/>
        </w:rPr>
        <w:t>:</w:t>
      </w:r>
    </w:p>
    <w:p w:rsidR="00643608" w:rsidRDefault="00643608" w:rsidP="00643608">
      <w:pPr>
        <w:keepNext/>
        <w:spacing w:before="240" w:after="60"/>
        <w:ind w:left="900"/>
        <w:outlineLvl w:val="2"/>
      </w:pPr>
    </w:p>
    <w:p w:rsidR="00643608" w:rsidRDefault="00643608" w:rsidP="00643608">
      <w:r>
        <w:rPr>
          <w:noProof/>
          <w:lang w:eastAsia="en-GB"/>
        </w:rPr>
        <w:drawing>
          <wp:inline distT="0" distB="0" distL="0" distR="0" wp14:anchorId="40DD1D4C" wp14:editId="7DB9B36A">
            <wp:extent cx="2537460" cy="2836358"/>
            <wp:effectExtent l="0" t="0" r="0" b="254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37795" cy="28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08" w:rsidRPr="008F0706" w:rsidRDefault="00643608" w:rsidP="00D51D8D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SQL Server Agent Job</w:t>
      </w:r>
      <w:r w:rsidRPr="008F0706">
        <w:rPr>
          <w:rFonts w:cs="Arial"/>
          <w:b/>
          <w:bCs/>
          <w:szCs w:val="20"/>
        </w:rPr>
        <w:t>:</w:t>
      </w:r>
    </w:p>
    <w:p w:rsidR="00643608" w:rsidRDefault="00643608" w:rsidP="00643608">
      <w:r>
        <w:rPr>
          <w:noProof/>
          <w:lang w:eastAsia="en-GB"/>
        </w:rPr>
        <w:t>BlueBox SSIS package was only used one for data migration at the time of BlueBox Application implimentation. There is no agent jom for this package.</w:t>
      </w:r>
    </w:p>
    <w:p w:rsidR="00330B7A" w:rsidRDefault="00330B7A" w:rsidP="00330B7A"/>
    <w:p w:rsidR="00D51D8D" w:rsidRPr="00D51D8D" w:rsidRDefault="00D51D8D" w:rsidP="00D51D8D">
      <w:pPr>
        <w:pStyle w:val="ListParagraph"/>
        <w:numPr>
          <w:ilvl w:val="0"/>
          <w:numId w:val="14"/>
        </w:numPr>
        <w:rPr>
          <w:b/>
          <w:sz w:val="24"/>
        </w:rPr>
      </w:pPr>
      <w:r>
        <w:rPr>
          <w:b/>
          <w:sz w:val="24"/>
        </w:rPr>
        <w:t xml:space="preserve">HIVE Estate </w:t>
      </w:r>
      <w:proofErr w:type="spellStart"/>
      <w:r>
        <w:rPr>
          <w:b/>
          <w:sz w:val="24"/>
        </w:rPr>
        <w:t>Inspections</w:t>
      </w:r>
      <w:r w:rsidRPr="00D51D8D">
        <w:rPr>
          <w:b/>
          <w:sz w:val="24"/>
        </w:rPr>
        <w:t>.dtsx</w:t>
      </w:r>
      <w:proofErr w:type="spellEnd"/>
    </w:p>
    <w:p w:rsidR="00D51D8D" w:rsidRPr="00E2083F" w:rsidRDefault="00D51D8D" w:rsidP="00D51D8D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t>Solution and Project</w:t>
      </w:r>
      <w:r w:rsidRPr="00E2083F">
        <w:rPr>
          <w:sz w:val="20"/>
          <w:szCs w:val="20"/>
        </w:rPr>
        <w:t>:</w:t>
      </w:r>
    </w:p>
    <w:p w:rsidR="00D51D8D" w:rsidRDefault="00D51D8D" w:rsidP="00D51D8D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532C822D" wp14:editId="035D79B7">
            <wp:extent cx="3040380" cy="2057400"/>
            <wp:effectExtent l="0" t="0" r="762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8D" w:rsidRPr="00E2083F" w:rsidRDefault="00D51D8D" w:rsidP="00D51D8D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 w:rsidRPr="00E2083F">
        <w:rPr>
          <w:sz w:val="20"/>
          <w:szCs w:val="20"/>
        </w:rPr>
        <w:t>Connections:</w:t>
      </w:r>
    </w:p>
    <w:p w:rsidR="00D51D8D" w:rsidRDefault="00D51D8D" w:rsidP="00D51D8D">
      <w:r>
        <w:tab/>
      </w:r>
    </w:p>
    <w:p w:rsidR="00D51D8D" w:rsidRDefault="007931C6" w:rsidP="00D51D8D">
      <w:r w:rsidRPr="007931C6">
        <w:rPr>
          <w:noProof/>
          <w:lang w:eastAsia="en-GB"/>
        </w:rPr>
        <w:drawing>
          <wp:inline distT="0" distB="0" distL="0" distR="0" wp14:anchorId="2B28E15B" wp14:editId="5A5A2E5B">
            <wp:extent cx="5490210" cy="277890"/>
            <wp:effectExtent l="0" t="0" r="0" b="825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7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446" w:rsidRDefault="00D57446" w:rsidP="00D51D8D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</w:p>
    <w:p w:rsidR="00D57446" w:rsidRDefault="00D57446" w:rsidP="00D57446">
      <w:pPr>
        <w:pStyle w:val="Heading3"/>
        <w:numPr>
          <w:ilvl w:val="0"/>
          <w:numId w:val="0"/>
        </w:numPr>
        <w:rPr>
          <w:sz w:val="20"/>
          <w:szCs w:val="20"/>
        </w:rPr>
      </w:pPr>
    </w:p>
    <w:p w:rsidR="00D57446" w:rsidRPr="00D57446" w:rsidRDefault="00D57446" w:rsidP="00D57446"/>
    <w:p w:rsidR="00D51D8D" w:rsidRPr="00E2083F" w:rsidRDefault="00D51D8D" w:rsidP="00D51D8D">
      <w:pPr>
        <w:pStyle w:val="Heading3"/>
        <w:numPr>
          <w:ilvl w:val="0"/>
          <w:numId w:val="0"/>
        </w:numPr>
        <w:ind w:left="900"/>
        <w:rPr>
          <w:sz w:val="20"/>
          <w:szCs w:val="20"/>
        </w:rPr>
      </w:pPr>
      <w:r>
        <w:rPr>
          <w:sz w:val="20"/>
          <w:szCs w:val="20"/>
        </w:rPr>
        <w:lastRenderedPageBreak/>
        <w:t>Parameters</w:t>
      </w:r>
      <w:r w:rsidRPr="00E2083F">
        <w:rPr>
          <w:sz w:val="20"/>
          <w:szCs w:val="20"/>
        </w:rPr>
        <w:t>:</w:t>
      </w:r>
    </w:p>
    <w:p w:rsidR="00D51D8D" w:rsidRDefault="00D51D8D" w:rsidP="00D51D8D"/>
    <w:p w:rsidR="00D51D8D" w:rsidRDefault="00D57446" w:rsidP="00D51D8D">
      <w:r>
        <w:rPr>
          <w:noProof/>
          <w:lang w:eastAsia="en-GB"/>
        </w:rPr>
        <w:drawing>
          <wp:inline distT="0" distB="0" distL="0" distR="0" wp14:anchorId="2C76501B" wp14:editId="5FE904C4">
            <wp:extent cx="5490210" cy="76487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7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8D" w:rsidRDefault="00D51D8D" w:rsidP="00D51D8D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Control Flow</w:t>
      </w:r>
      <w:r w:rsidRPr="008F0706">
        <w:rPr>
          <w:rFonts w:cs="Arial"/>
          <w:b/>
          <w:bCs/>
          <w:szCs w:val="20"/>
        </w:rPr>
        <w:t>:</w:t>
      </w:r>
    </w:p>
    <w:p w:rsidR="00D51D8D" w:rsidRPr="008F0706" w:rsidRDefault="00D57446" w:rsidP="00D51D8D">
      <w:pPr>
        <w:keepNext/>
        <w:spacing w:before="240" w:after="60"/>
        <w:outlineLvl w:val="2"/>
        <w:rPr>
          <w:rFonts w:cs="Arial"/>
          <w:b/>
          <w:bCs/>
          <w:szCs w:val="20"/>
        </w:rPr>
      </w:pPr>
      <w:r>
        <w:rPr>
          <w:noProof/>
          <w:lang w:eastAsia="en-GB"/>
        </w:rPr>
        <w:drawing>
          <wp:inline distT="0" distB="0" distL="0" distR="0" wp14:anchorId="34F3369D" wp14:editId="4A252149">
            <wp:extent cx="4465320" cy="2151021"/>
            <wp:effectExtent l="0" t="0" r="0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15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8D" w:rsidRDefault="00D51D8D" w:rsidP="00D51D8D"/>
    <w:p w:rsidR="00D51D8D" w:rsidRPr="00B6766A" w:rsidRDefault="00D51D8D" w:rsidP="00D51D8D"/>
    <w:p w:rsidR="00D51D8D" w:rsidRDefault="00D51D8D" w:rsidP="00D51D8D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t>Deployment</w:t>
      </w:r>
      <w:r w:rsidRPr="008F0706">
        <w:rPr>
          <w:rFonts w:cs="Arial"/>
          <w:b/>
          <w:bCs/>
          <w:szCs w:val="20"/>
        </w:rPr>
        <w:t>:</w:t>
      </w:r>
    </w:p>
    <w:p w:rsidR="00D51D8D" w:rsidRDefault="00D51D8D" w:rsidP="00D51D8D">
      <w:pPr>
        <w:keepNext/>
        <w:spacing w:before="240" w:after="60"/>
        <w:ind w:left="900"/>
        <w:outlineLvl w:val="2"/>
      </w:pPr>
    </w:p>
    <w:p w:rsidR="00D51D8D" w:rsidRDefault="00843B05" w:rsidP="00D51D8D">
      <w:r>
        <w:rPr>
          <w:noProof/>
          <w:lang w:eastAsia="en-GB"/>
        </w:rPr>
        <w:drawing>
          <wp:inline distT="0" distB="0" distL="0" distR="0" wp14:anchorId="26EA5B7C" wp14:editId="07C45D39">
            <wp:extent cx="3048000" cy="320802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8D" w:rsidRDefault="00D51D8D" w:rsidP="00D51D8D"/>
    <w:p w:rsidR="00D51D8D" w:rsidRDefault="00D51D8D" w:rsidP="00D51D8D"/>
    <w:p w:rsidR="00D51D8D" w:rsidRDefault="00D51D8D" w:rsidP="00D51D8D"/>
    <w:p w:rsidR="00D51D8D" w:rsidRDefault="00D51D8D" w:rsidP="00D51D8D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  <w:r>
        <w:rPr>
          <w:rFonts w:cs="Arial"/>
          <w:b/>
          <w:bCs/>
          <w:szCs w:val="20"/>
        </w:rPr>
        <w:lastRenderedPageBreak/>
        <w:t>SQL Server Agent Job</w:t>
      </w:r>
      <w:r w:rsidRPr="008F0706">
        <w:rPr>
          <w:rFonts w:cs="Arial"/>
          <w:b/>
          <w:bCs/>
          <w:szCs w:val="20"/>
        </w:rPr>
        <w:t>:</w:t>
      </w:r>
    </w:p>
    <w:p w:rsidR="00D51D8D" w:rsidRPr="008F0706" w:rsidRDefault="00D51D8D" w:rsidP="00D51D8D">
      <w:pPr>
        <w:keepNext/>
        <w:spacing w:before="240" w:after="60"/>
        <w:ind w:left="900"/>
        <w:outlineLvl w:val="2"/>
        <w:rPr>
          <w:rFonts w:cs="Arial"/>
          <w:b/>
          <w:bCs/>
          <w:szCs w:val="20"/>
        </w:rPr>
      </w:pPr>
    </w:p>
    <w:p w:rsidR="00D51D8D" w:rsidRDefault="00843B05" w:rsidP="00D51D8D">
      <w:r>
        <w:rPr>
          <w:noProof/>
          <w:lang w:eastAsia="en-GB"/>
        </w:rPr>
        <w:t>HIVE</w:t>
      </w:r>
      <w:r w:rsidR="00D51D8D">
        <w:rPr>
          <w:noProof/>
          <w:lang w:eastAsia="en-GB"/>
        </w:rPr>
        <w:t xml:space="preserve"> SSIS package was only used one for data migration at the time of BlueBox Application implimentation. There is no agent jom for this package.</w:t>
      </w:r>
    </w:p>
    <w:p w:rsidR="00330B7A" w:rsidRDefault="00330B7A" w:rsidP="00330B7A"/>
    <w:p w:rsidR="00330B7A" w:rsidRDefault="00330B7A" w:rsidP="00330B7A"/>
    <w:p w:rsidR="00330B7A" w:rsidRDefault="00330B7A" w:rsidP="00330B7A"/>
    <w:p w:rsidR="00330B7A" w:rsidRDefault="00330B7A" w:rsidP="00330B7A"/>
    <w:p w:rsidR="0006158B" w:rsidRDefault="0006158B" w:rsidP="0006158B"/>
    <w:p w:rsidR="0006158B" w:rsidRDefault="0006158B" w:rsidP="0006158B"/>
    <w:p w:rsidR="0006158B" w:rsidRDefault="0006158B" w:rsidP="0006158B"/>
    <w:p w:rsidR="00B92337" w:rsidRDefault="00B92337" w:rsidP="00B92337"/>
    <w:p w:rsidR="00B92337" w:rsidRDefault="00B92337" w:rsidP="00B92337"/>
    <w:p w:rsidR="00B92337" w:rsidRDefault="00B92337" w:rsidP="00B92337"/>
    <w:p w:rsidR="00B92337" w:rsidRDefault="00B92337" w:rsidP="00B92337"/>
    <w:p w:rsidR="00B92337" w:rsidRDefault="00B92337" w:rsidP="00B92337"/>
    <w:p w:rsidR="00B92337" w:rsidRDefault="00B92337" w:rsidP="00B92337">
      <w:pPr>
        <w:rPr>
          <w:rFonts w:cs="Arial"/>
          <w:b/>
          <w:bCs/>
          <w:szCs w:val="20"/>
        </w:rPr>
      </w:pPr>
    </w:p>
    <w:p w:rsidR="00B92337" w:rsidRPr="00CB4EC3" w:rsidRDefault="00B92337" w:rsidP="00B92337"/>
    <w:p w:rsidR="00B92337" w:rsidRDefault="00B92337" w:rsidP="00B92337"/>
    <w:p w:rsidR="00B92337" w:rsidRDefault="00B92337" w:rsidP="00B92337">
      <w:pPr>
        <w:rPr>
          <w:rFonts w:cs="Arial"/>
          <w:b/>
          <w:bCs/>
          <w:szCs w:val="20"/>
        </w:rPr>
      </w:pPr>
    </w:p>
    <w:p w:rsidR="00B92337" w:rsidRPr="00CB4EC3" w:rsidRDefault="00B92337" w:rsidP="00B92337"/>
    <w:p w:rsidR="00945385" w:rsidRDefault="00945385" w:rsidP="00945385"/>
    <w:p w:rsidR="00945385" w:rsidRDefault="00945385" w:rsidP="00945385"/>
    <w:p w:rsidR="00945385" w:rsidRDefault="00945385" w:rsidP="00945385">
      <w:pPr>
        <w:rPr>
          <w:rFonts w:cs="Arial"/>
          <w:b/>
          <w:bCs/>
          <w:szCs w:val="20"/>
        </w:rPr>
      </w:pPr>
    </w:p>
    <w:p w:rsidR="00945385" w:rsidRPr="00CB4EC3" w:rsidRDefault="00945385" w:rsidP="00945385"/>
    <w:p w:rsidR="00657340" w:rsidRDefault="00657340" w:rsidP="00657340"/>
    <w:p w:rsidR="00657340" w:rsidRDefault="00657340" w:rsidP="00657340">
      <w:pPr>
        <w:rPr>
          <w:rFonts w:cs="Arial"/>
          <w:b/>
          <w:bCs/>
          <w:szCs w:val="20"/>
        </w:rPr>
      </w:pPr>
    </w:p>
    <w:bookmarkEnd w:id="9"/>
    <w:p w:rsidR="006971D0" w:rsidRPr="00CB4EC3" w:rsidRDefault="006971D0" w:rsidP="00CB4EC3"/>
    <w:sectPr w:rsidR="006971D0" w:rsidRPr="00CB4EC3" w:rsidSect="002954D3">
      <w:headerReference w:type="default" r:id="rId72"/>
      <w:footerReference w:type="even" r:id="rId73"/>
      <w:footerReference w:type="default" r:id="rId74"/>
      <w:pgSz w:w="12240" w:h="15840" w:code="1"/>
      <w:pgMar w:top="1259" w:right="1797" w:bottom="1077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4120" w:rsidRDefault="00224120">
      <w:r>
        <w:separator/>
      </w:r>
    </w:p>
  </w:endnote>
  <w:endnote w:type="continuationSeparator" w:id="0">
    <w:p w:rsidR="00224120" w:rsidRDefault="00224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0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58B0" w:rsidRDefault="00C358B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2</w:t>
    </w:r>
    <w:r>
      <w:rPr>
        <w:rStyle w:val="PageNumber"/>
      </w:rPr>
      <w:fldChar w:fldCharType="end"/>
    </w:r>
  </w:p>
  <w:p w:rsidR="00C358B0" w:rsidRDefault="00C358B0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58B0" w:rsidRDefault="00C358B0" w:rsidP="00B27693">
    <w:pPr>
      <w:pStyle w:val="Footer"/>
      <w:pBdr>
        <w:bottom w:val="single" w:sz="12" w:space="1" w:color="auto"/>
      </w:pBdr>
    </w:pPr>
  </w:p>
  <w:p w:rsidR="00C358B0" w:rsidRDefault="00C358B0" w:rsidP="00B27693">
    <w:pPr>
      <w:pStyle w:val="Footer"/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FILENAME  </w:instrText>
    </w:r>
    <w:r>
      <w:rPr>
        <w:sz w:val="16"/>
        <w:szCs w:val="16"/>
      </w:rPr>
      <w:fldChar w:fldCharType="separate"/>
    </w:r>
    <w:r w:rsidR="002C6658">
      <w:rPr>
        <w:noProof/>
        <w:sz w:val="16"/>
        <w:szCs w:val="16"/>
      </w:rPr>
      <w:t>SSIS Project Documentation.docx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   </w:t>
    </w:r>
    <w:r>
      <w:t xml:space="preserve">           </w:t>
    </w:r>
    <w:r>
      <w:tab/>
      <w:t xml:space="preserve">            </w:t>
    </w:r>
    <w:r w:rsidRPr="00C12015">
      <w:rPr>
        <w:sz w:val="16"/>
        <w:szCs w:val="16"/>
      </w:rPr>
      <w:t xml:space="preserve">Page </w:t>
    </w:r>
    <w:r w:rsidRPr="00C12015">
      <w:rPr>
        <w:sz w:val="16"/>
        <w:szCs w:val="16"/>
      </w:rPr>
      <w:fldChar w:fldCharType="begin"/>
    </w:r>
    <w:r w:rsidRPr="00C12015">
      <w:rPr>
        <w:sz w:val="16"/>
        <w:szCs w:val="16"/>
      </w:rPr>
      <w:instrText xml:space="preserve"> PAGE </w:instrText>
    </w:r>
    <w:r w:rsidRPr="00C12015">
      <w:rPr>
        <w:sz w:val="16"/>
        <w:szCs w:val="16"/>
      </w:rPr>
      <w:fldChar w:fldCharType="separate"/>
    </w:r>
    <w:r w:rsidR="00B07D22">
      <w:rPr>
        <w:noProof/>
        <w:sz w:val="16"/>
        <w:szCs w:val="16"/>
      </w:rPr>
      <w:t>29</w:t>
    </w:r>
    <w:r w:rsidRPr="00C12015">
      <w:rPr>
        <w:sz w:val="16"/>
        <w:szCs w:val="16"/>
      </w:rPr>
      <w:fldChar w:fldCharType="end"/>
    </w:r>
    <w:r w:rsidRPr="00C12015">
      <w:rPr>
        <w:sz w:val="16"/>
        <w:szCs w:val="16"/>
      </w:rPr>
      <w:t xml:space="preserve"> of </w:t>
    </w:r>
    <w:r w:rsidRPr="00C12015">
      <w:rPr>
        <w:sz w:val="16"/>
        <w:szCs w:val="16"/>
      </w:rPr>
      <w:fldChar w:fldCharType="begin"/>
    </w:r>
    <w:r w:rsidRPr="00C12015">
      <w:rPr>
        <w:sz w:val="16"/>
        <w:szCs w:val="16"/>
      </w:rPr>
      <w:instrText xml:space="preserve"> NUMPAGES </w:instrText>
    </w:r>
    <w:r w:rsidRPr="00C12015">
      <w:rPr>
        <w:sz w:val="16"/>
        <w:szCs w:val="16"/>
      </w:rPr>
      <w:fldChar w:fldCharType="separate"/>
    </w:r>
    <w:r w:rsidR="00B07D22">
      <w:rPr>
        <w:noProof/>
        <w:sz w:val="16"/>
        <w:szCs w:val="16"/>
      </w:rPr>
      <w:t>32</w:t>
    </w:r>
    <w:r w:rsidRPr="00C12015">
      <w:rPr>
        <w:sz w:val="16"/>
        <w:szCs w:val="16"/>
      </w:rPr>
      <w:fldChar w:fldCharType="end"/>
    </w:r>
    <w:r>
      <w:rPr>
        <w:sz w:val="16"/>
        <w:szCs w:val="16"/>
      </w:rPr>
      <w:t xml:space="preserve">                                                  Version:1.0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4120" w:rsidRDefault="00224120">
      <w:r>
        <w:separator/>
      </w:r>
    </w:p>
  </w:footnote>
  <w:footnote w:type="continuationSeparator" w:id="0">
    <w:p w:rsidR="00224120" w:rsidRDefault="002241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595" w:type="dxa"/>
      <w:tblInd w:w="18" w:type="dxa"/>
      <w:tblLayout w:type="fixed"/>
      <w:tblLook w:val="0000" w:firstRow="0" w:lastRow="0" w:firstColumn="0" w:lastColumn="0" w:noHBand="0" w:noVBand="0"/>
    </w:tblPr>
    <w:tblGrid>
      <w:gridCol w:w="8595"/>
    </w:tblGrid>
    <w:tr w:rsidR="00C358B0">
      <w:trPr>
        <w:trHeight w:val="562"/>
      </w:trPr>
      <w:tc>
        <w:tcPr>
          <w:tcW w:w="8595" w:type="dxa"/>
        </w:tcPr>
        <w:p w:rsidR="00C358B0" w:rsidRDefault="00A60D28" w:rsidP="00955879">
          <w:pPr>
            <w:pStyle w:val="HeaderTableText"/>
            <w:tabs>
              <w:tab w:val="clear" w:pos="4622"/>
              <w:tab w:val="right" w:pos="9630"/>
            </w:tabs>
            <w:jc w:val="right"/>
          </w:pPr>
          <w:r>
            <w:t>SSIS Project Documentation</w:t>
          </w:r>
          <w:r w:rsidR="00C358B0">
            <w:t>.</w:t>
          </w:r>
        </w:p>
      </w:tc>
    </w:tr>
  </w:tbl>
  <w:p w:rsidR="00C358B0" w:rsidRDefault="00C358B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05F33"/>
    <w:multiLevelType w:val="hybridMultilevel"/>
    <w:tmpl w:val="FDFEAE1E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0E395027"/>
    <w:multiLevelType w:val="multilevel"/>
    <w:tmpl w:val="FDB4954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900"/>
        </w:tabs>
        <w:ind w:left="90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15004417"/>
    <w:multiLevelType w:val="hybridMultilevel"/>
    <w:tmpl w:val="D722BF30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>
    <w:nsid w:val="1FF70110"/>
    <w:multiLevelType w:val="hybridMultilevel"/>
    <w:tmpl w:val="A0B60D82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218D54F2"/>
    <w:multiLevelType w:val="hybridMultilevel"/>
    <w:tmpl w:val="1D06E8EC"/>
    <w:lvl w:ilvl="0" w:tplc="102A869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>
    <w:nsid w:val="26955D06"/>
    <w:multiLevelType w:val="multilevel"/>
    <w:tmpl w:val="E84667F8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6">
    <w:nsid w:val="2D8B6B0D"/>
    <w:multiLevelType w:val="hybridMultilevel"/>
    <w:tmpl w:val="B36256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010375"/>
    <w:multiLevelType w:val="hybridMultilevel"/>
    <w:tmpl w:val="513860CE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>
    <w:nsid w:val="30CF43F4"/>
    <w:multiLevelType w:val="hybridMultilevel"/>
    <w:tmpl w:val="53D0E802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>
    <w:nsid w:val="323B3A78"/>
    <w:multiLevelType w:val="hybridMultilevel"/>
    <w:tmpl w:val="0E228C72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>
    <w:nsid w:val="3A6F0382"/>
    <w:multiLevelType w:val="hybridMultilevel"/>
    <w:tmpl w:val="F5A441A4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>
    <w:nsid w:val="3A97612E"/>
    <w:multiLevelType w:val="hybridMultilevel"/>
    <w:tmpl w:val="C9D0EAC8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>
    <w:nsid w:val="3D3D0EE2"/>
    <w:multiLevelType w:val="hybridMultilevel"/>
    <w:tmpl w:val="B6BE4BF8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>
    <w:nsid w:val="43211244"/>
    <w:multiLevelType w:val="hybridMultilevel"/>
    <w:tmpl w:val="1EB0C426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>
    <w:nsid w:val="44000186"/>
    <w:multiLevelType w:val="hybridMultilevel"/>
    <w:tmpl w:val="17CE8B14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>
    <w:nsid w:val="4C10469B"/>
    <w:multiLevelType w:val="hybridMultilevel"/>
    <w:tmpl w:val="0EC63BC0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>
    <w:nsid w:val="52A54F08"/>
    <w:multiLevelType w:val="hybridMultilevel"/>
    <w:tmpl w:val="1B004464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>
    <w:nsid w:val="597A62B9"/>
    <w:multiLevelType w:val="hybridMultilevel"/>
    <w:tmpl w:val="BB56630E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>
    <w:nsid w:val="5AF6515D"/>
    <w:multiLevelType w:val="hybridMultilevel"/>
    <w:tmpl w:val="BBF07104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5D2E69E3"/>
    <w:multiLevelType w:val="hybridMultilevel"/>
    <w:tmpl w:val="5AE8E4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A16C5E"/>
    <w:multiLevelType w:val="hybridMultilevel"/>
    <w:tmpl w:val="FAF4078C"/>
    <w:lvl w:ilvl="0" w:tplc="0972DBE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>
    <w:nsid w:val="604F01C8"/>
    <w:multiLevelType w:val="hybridMultilevel"/>
    <w:tmpl w:val="B6BE4BF8"/>
    <w:lvl w:ilvl="0" w:tplc="5DEEE05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2"/>
  </w:num>
  <w:num w:numId="2">
    <w:abstractNumId w:val="1"/>
  </w:num>
  <w:num w:numId="3">
    <w:abstractNumId w:val="19"/>
  </w:num>
  <w:num w:numId="4">
    <w:abstractNumId w:val="20"/>
  </w:num>
  <w:num w:numId="5">
    <w:abstractNumId w:val="4"/>
  </w:num>
  <w:num w:numId="6">
    <w:abstractNumId w:val="5"/>
  </w:num>
  <w:num w:numId="7">
    <w:abstractNumId w:val="1"/>
    <w:lvlOverride w:ilvl="0">
      <w:startOverride w:val="2"/>
    </w:lvlOverride>
    <w:lvlOverride w:ilvl="1">
      <w:startOverride w:val="5"/>
    </w:lvlOverride>
    <w:lvlOverride w:ilvl="2">
      <w:startOverride w:val="2"/>
    </w:lvlOverride>
  </w:num>
  <w:num w:numId="8">
    <w:abstractNumId w:val="21"/>
  </w:num>
  <w:num w:numId="9">
    <w:abstractNumId w:val="10"/>
  </w:num>
  <w:num w:numId="10">
    <w:abstractNumId w:val="12"/>
  </w:num>
  <w:num w:numId="11">
    <w:abstractNumId w:val="1"/>
  </w:num>
  <w:num w:numId="12">
    <w:abstractNumId w:val="1"/>
  </w:num>
  <w:num w:numId="13">
    <w:abstractNumId w:val="1"/>
    <w:lvlOverride w:ilvl="0">
      <w:startOverride w:val="2"/>
    </w:lvlOverride>
    <w:lvlOverride w:ilvl="1">
      <w:startOverride w:val="5"/>
    </w:lvlOverride>
    <w:lvlOverride w:ilvl="2">
      <w:startOverride w:val="2"/>
    </w:lvlOverride>
  </w:num>
  <w:num w:numId="14">
    <w:abstractNumId w:val="13"/>
  </w:num>
  <w:num w:numId="15">
    <w:abstractNumId w:val="1"/>
  </w:num>
  <w:num w:numId="16">
    <w:abstractNumId w:val="6"/>
  </w:num>
  <w:num w:numId="17">
    <w:abstractNumId w:val="16"/>
  </w:num>
  <w:num w:numId="18">
    <w:abstractNumId w:val="0"/>
  </w:num>
  <w:num w:numId="19">
    <w:abstractNumId w:val="7"/>
  </w:num>
  <w:num w:numId="20">
    <w:abstractNumId w:val="15"/>
  </w:num>
  <w:num w:numId="21">
    <w:abstractNumId w:val="14"/>
  </w:num>
  <w:num w:numId="22">
    <w:abstractNumId w:val="8"/>
  </w:num>
  <w:num w:numId="23">
    <w:abstractNumId w:val="18"/>
  </w:num>
  <w:num w:numId="24">
    <w:abstractNumId w:val="3"/>
  </w:num>
  <w:num w:numId="25">
    <w:abstractNumId w:val="17"/>
  </w:num>
  <w:num w:numId="26">
    <w:abstractNumId w:val="11"/>
  </w:num>
  <w:num w:numId="27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199"/>
    <w:rsid w:val="00005028"/>
    <w:rsid w:val="000067D7"/>
    <w:rsid w:val="00007F42"/>
    <w:rsid w:val="000166B6"/>
    <w:rsid w:val="00020066"/>
    <w:rsid w:val="0002178C"/>
    <w:rsid w:val="00021B87"/>
    <w:rsid w:val="00022EAB"/>
    <w:rsid w:val="00024EBC"/>
    <w:rsid w:val="0003037E"/>
    <w:rsid w:val="00031D9F"/>
    <w:rsid w:val="000357B4"/>
    <w:rsid w:val="00037067"/>
    <w:rsid w:val="00041196"/>
    <w:rsid w:val="00041290"/>
    <w:rsid w:val="00053955"/>
    <w:rsid w:val="00054088"/>
    <w:rsid w:val="00057D34"/>
    <w:rsid w:val="0006158B"/>
    <w:rsid w:val="0006459B"/>
    <w:rsid w:val="00071753"/>
    <w:rsid w:val="000722D0"/>
    <w:rsid w:val="00073E8A"/>
    <w:rsid w:val="00076775"/>
    <w:rsid w:val="00080134"/>
    <w:rsid w:val="00082ECE"/>
    <w:rsid w:val="000907B9"/>
    <w:rsid w:val="00091FBD"/>
    <w:rsid w:val="00094B48"/>
    <w:rsid w:val="00097551"/>
    <w:rsid w:val="000A25B3"/>
    <w:rsid w:val="000B0794"/>
    <w:rsid w:val="000C078B"/>
    <w:rsid w:val="000E4FF9"/>
    <w:rsid w:val="000E5C12"/>
    <w:rsid w:val="000F1860"/>
    <w:rsid w:val="000F793A"/>
    <w:rsid w:val="00102F36"/>
    <w:rsid w:val="00110CD2"/>
    <w:rsid w:val="00111243"/>
    <w:rsid w:val="00113341"/>
    <w:rsid w:val="0011558D"/>
    <w:rsid w:val="001207EC"/>
    <w:rsid w:val="00124CF1"/>
    <w:rsid w:val="001309F7"/>
    <w:rsid w:val="00133551"/>
    <w:rsid w:val="00133DDD"/>
    <w:rsid w:val="00134A34"/>
    <w:rsid w:val="00135EE3"/>
    <w:rsid w:val="00136471"/>
    <w:rsid w:val="00142DB7"/>
    <w:rsid w:val="00143E8D"/>
    <w:rsid w:val="001479A1"/>
    <w:rsid w:val="00147FA2"/>
    <w:rsid w:val="00151ED5"/>
    <w:rsid w:val="0015215B"/>
    <w:rsid w:val="00156E8E"/>
    <w:rsid w:val="0016221D"/>
    <w:rsid w:val="001633C5"/>
    <w:rsid w:val="00164C10"/>
    <w:rsid w:val="00165FA2"/>
    <w:rsid w:val="00167A35"/>
    <w:rsid w:val="00173B07"/>
    <w:rsid w:val="0017550D"/>
    <w:rsid w:val="00181A0C"/>
    <w:rsid w:val="00182C68"/>
    <w:rsid w:val="00194C17"/>
    <w:rsid w:val="00195BDB"/>
    <w:rsid w:val="001A3EE8"/>
    <w:rsid w:val="001A4841"/>
    <w:rsid w:val="001A698F"/>
    <w:rsid w:val="001B22F3"/>
    <w:rsid w:val="001C49EA"/>
    <w:rsid w:val="001C6375"/>
    <w:rsid w:val="001D6867"/>
    <w:rsid w:val="001E14C0"/>
    <w:rsid w:val="001E1E42"/>
    <w:rsid w:val="001E39D3"/>
    <w:rsid w:val="001E775A"/>
    <w:rsid w:val="001F75FF"/>
    <w:rsid w:val="00201CAA"/>
    <w:rsid w:val="0020514F"/>
    <w:rsid w:val="0021228A"/>
    <w:rsid w:val="00224120"/>
    <w:rsid w:val="0024063C"/>
    <w:rsid w:val="00240A74"/>
    <w:rsid w:val="00240C19"/>
    <w:rsid w:val="00245247"/>
    <w:rsid w:val="00246D79"/>
    <w:rsid w:val="00265599"/>
    <w:rsid w:val="00265987"/>
    <w:rsid w:val="00276C75"/>
    <w:rsid w:val="00281761"/>
    <w:rsid w:val="00281D80"/>
    <w:rsid w:val="00293FC5"/>
    <w:rsid w:val="002954D3"/>
    <w:rsid w:val="00295CAC"/>
    <w:rsid w:val="002A12DC"/>
    <w:rsid w:val="002A18C3"/>
    <w:rsid w:val="002A447D"/>
    <w:rsid w:val="002B10BE"/>
    <w:rsid w:val="002B7492"/>
    <w:rsid w:val="002C5ABB"/>
    <w:rsid w:val="002C6658"/>
    <w:rsid w:val="002C7F6B"/>
    <w:rsid w:val="002D42ED"/>
    <w:rsid w:val="002D4F7C"/>
    <w:rsid w:val="002D7167"/>
    <w:rsid w:val="002E52A6"/>
    <w:rsid w:val="002F4CF8"/>
    <w:rsid w:val="002F637F"/>
    <w:rsid w:val="00302C83"/>
    <w:rsid w:val="003040E8"/>
    <w:rsid w:val="00310C6B"/>
    <w:rsid w:val="0033097F"/>
    <w:rsid w:val="00330B7A"/>
    <w:rsid w:val="00331FB9"/>
    <w:rsid w:val="003325BC"/>
    <w:rsid w:val="00332E58"/>
    <w:rsid w:val="003377ED"/>
    <w:rsid w:val="00345C2E"/>
    <w:rsid w:val="00346CD3"/>
    <w:rsid w:val="003742A8"/>
    <w:rsid w:val="00377AC0"/>
    <w:rsid w:val="00380DE7"/>
    <w:rsid w:val="00383EA0"/>
    <w:rsid w:val="00392A4E"/>
    <w:rsid w:val="003A0401"/>
    <w:rsid w:val="003A22A2"/>
    <w:rsid w:val="003A5122"/>
    <w:rsid w:val="003A626C"/>
    <w:rsid w:val="003A7903"/>
    <w:rsid w:val="003B5F21"/>
    <w:rsid w:val="003D0326"/>
    <w:rsid w:val="003D2ED0"/>
    <w:rsid w:val="003E1089"/>
    <w:rsid w:val="003E1E9F"/>
    <w:rsid w:val="003E23FF"/>
    <w:rsid w:val="003E69A2"/>
    <w:rsid w:val="003E78A8"/>
    <w:rsid w:val="003F01D4"/>
    <w:rsid w:val="00406094"/>
    <w:rsid w:val="0041130F"/>
    <w:rsid w:val="0041312C"/>
    <w:rsid w:val="004218CB"/>
    <w:rsid w:val="00430767"/>
    <w:rsid w:val="004341FD"/>
    <w:rsid w:val="00452971"/>
    <w:rsid w:val="004560DC"/>
    <w:rsid w:val="00456E91"/>
    <w:rsid w:val="00466FA1"/>
    <w:rsid w:val="00470A2B"/>
    <w:rsid w:val="00474302"/>
    <w:rsid w:val="00475565"/>
    <w:rsid w:val="004768AF"/>
    <w:rsid w:val="004777EE"/>
    <w:rsid w:val="004847F4"/>
    <w:rsid w:val="004850A3"/>
    <w:rsid w:val="004A46FB"/>
    <w:rsid w:val="004B0C94"/>
    <w:rsid w:val="004B3941"/>
    <w:rsid w:val="004B4C57"/>
    <w:rsid w:val="004B4EEE"/>
    <w:rsid w:val="004C18A3"/>
    <w:rsid w:val="004C5A26"/>
    <w:rsid w:val="004D15E8"/>
    <w:rsid w:val="004D1621"/>
    <w:rsid w:val="004D188E"/>
    <w:rsid w:val="004D6EDA"/>
    <w:rsid w:val="004E066D"/>
    <w:rsid w:val="004E1926"/>
    <w:rsid w:val="005024BA"/>
    <w:rsid w:val="0050521F"/>
    <w:rsid w:val="00505E68"/>
    <w:rsid w:val="0051159D"/>
    <w:rsid w:val="005218C3"/>
    <w:rsid w:val="00523314"/>
    <w:rsid w:val="00526091"/>
    <w:rsid w:val="005357D6"/>
    <w:rsid w:val="00535989"/>
    <w:rsid w:val="00551FF2"/>
    <w:rsid w:val="0055240B"/>
    <w:rsid w:val="00555874"/>
    <w:rsid w:val="005571AA"/>
    <w:rsid w:val="00561773"/>
    <w:rsid w:val="00563FD6"/>
    <w:rsid w:val="00564A92"/>
    <w:rsid w:val="0056577F"/>
    <w:rsid w:val="00576C77"/>
    <w:rsid w:val="00584C91"/>
    <w:rsid w:val="00586536"/>
    <w:rsid w:val="00590226"/>
    <w:rsid w:val="00591503"/>
    <w:rsid w:val="005A1429"/>
    <w:rsid w:val="005A4AA1"/>
    <w:rsid w:val="005A7F3B"/>
    <w:rsid w:val="005B0F65"/>
    <w:rsid w:val="005B798C"/>
    <w:rsid w:val="005B7AC8"/>
    <w:rsid w:val="005C7109"/>
    <w:rsid w:val="005D2591"/>
    <w:rsid w:val="005D3E19"/>
    <w:rsid w:val="005D4588"/>
    <w:rsid w:val="005D4647"/>
    <w:rsid w:val="005E2328"/>
    <w:rsid w:val="005E5BDB"/>
    <w:rsid w:val="005F1A51"/>
    <w:rsid w:val="005F4429"/>
    <w:rsid w:val="005F68DD"/>
    <w:rsid w:val="00611811"/>
    <w:rsid w:val="00613FCD"/>
    <w:rsid w:val="00616F59"/>
    <w:rsid w:val="0062219C"/>
    <w:rsid w:val="006223A6"/>
    <w:rsid w:val="00622B80"/>
    <w:rsid w:val="006234D9"/>
    <w:rsid w:val="00632044"/>
    <w:rsid w:val="006337AA"/>
    <w:rsid w:val="006400F0"/>
    <w:rsid w:val="0064101E"/>
    <w:rsid w:val="00643608"/>
    <w:rsid w:val="006439FC"/>
    <w:rsid w:val="00652A88"/>
    <w:rsid w:val="0065315A"/>
    <w:rsid w:val="00654A54"/>
    <w:rsid w:val="006557AE"/>
    <w:rsid w:val="00657279"/>
    <w:rsid w:val="00657340"/>
    <w:rsid w:val="006623C5"/>
    <w:rsid w:val="006757C4"/>
    <w:rsid w:val="00690198"/>
    <w:rsid w:val="006955BD"/>
    <w:rsid w:val="006971D0"/>
    <w:rsid w:val="006A09A4"/>
    <w:rsid w:val="006A0A8A"/>
    <w:rsid w:val="006A177A"/>
    <w:rsid w:val="006B0E58"/>
    <w:rsid w:val="006B4388"/>
    <w:rsid w:val="006C679E"/>
    <w:rsid w:val="006C6F18"/>
    <w:rsid w:val="006C7BA8"/>
    <w:rsid w:val="006D11A8"/>
    <w:rsid w:val="006E727F"/>
    <w:rsid w:val="006F12E6"/>
    <w:rsid w:val="006F2F72"/>
    <w:rsid w:val="006F4B0F"/>
    <w:rsid w:val="006F797D"/>
    <w:rsid w:val="007020D2"/>
    <w:rsid w:val="00703F25"/>
    <w:rsid w:val="007063B6"/>
    <w:rsid w:val="00707935"/>
    <w:rsid w:val="00711235"/>
    <w:rsid w:val="00714B2E"/>
    <w:rsid w:val="00721405"/>
    <w:rsid w:val="00722DA5"/>
    <w:rsid w:val="007247D5"/>
    <w:rsid w:val="00741DBB"/>
    <w:rsid w:val="00743C21"/>
    <w:rsid w:val="0074552D"/>
    <w:rsid w:val="00750234"/>
    <w:rsid w:val="00753067"/>
    <w:rsid w:val="00755D82"/>
    <w:rsid w:val="00757FC8"/>
    <w:rsid w:val="00761E1C"/>
    <w:rsid w:val="00763754"/>
    <w:rsid w:val="007770E1"/>
    <w:rsid w:val="00777C6D"/>
    <w:rsid w:val="0078413E"/>
    <w:rsid w:val="00786631"/>
    <w:rsid w:val="00787D6A"/>
    <w:rsid w:val="00790854"/>
    <w:rsid w:val="00792B20"/>
    <w:rsid w:val="007931C6"/>
    <w:rsid w:val="007947BF"/>
    <w:rsid w:val="00797054"/>
    <w:rsid w:val="007B21C5"/>
    <w:rsid w:val="007B48B5"/>
    <w:rsid w:val="007D37A7"/>
    <w:rsid w:val="007D3E9A"/>
    <w:rsid w:val="007E3341"/>
    <w:rsid w:val="007E550B"/>
    <w:rsid w:val="00803C20"/>
    <w:rsid w:val="008144FC"/>
    <w:rsid w:val="00820055"/>
    <w:rsid w:val="0083617E"/>
    <w:rsid w:val="00843B05"/>
    <w:rsid w:val="008449C5"/>
    <w:rsid w:val="00845724"/>
    <w:rsid w:val="00847726"/>
    <w:rsid w:val="008509CD"/>
    <w:rsid w:val="00853906"/>
    <w:rsid w:val="008563DE"/>
    <w:rsid w:val="00874064"/>
    <w:rsid w:val="008775B4"/>
    <w:rsid w:val="00882A66"/>
    <w:rsid w:val="00885CA7"/>
    <w:rsid w:val="00885D3A"/>
    <w:rsid w:val="008872AE"/>
    <w:rsid w:val="00894A1E"/>
    <w:rsid w:val="00895128"/>
    <w:rsid w:val="00896BB4"/>
    <w:rsid w:val="008A4E7B"/>
    <w:rsid w:val="008B2BAC"/>
    <w:rsid w:val="008B5F7A"/>
    <w:rsid w:val="008C49B4"/>
    <w:rsid w:val="008D2C67"/>
    <w:rsid w:val="008D44E4"/>
    <w:rsid w:val="008E48D8"/>
    <w:rsid w:val="008E63F9"/>
    <w:rsid w:val="008F0706"/>
    <w:rsid w:val="008F3415"/>
    <w:rsid w:val="008F3703"/>
    <w:rsid w:val="008F474A"/>
    <w:rsid w:val="009024BE"/>
    <w:rsid w:val="00904A70"/>
    <w:rsid w:val="009118AC"/>
    <w:rsid w:val="00913E66"/>
    <w:rsid w:val="00914B62"/>
    <w:rsid w:val="00920759"/>
    <w:rsid w:val="00922759"/>
    <w:rsid w:val="00924C9A"/>
    <w:rsid w:val="0092614C"/>
    <w:rsid w:val="009332F8"/>
    <w:rsid w:val="00940F97"/>
    <w:rsid w:val="009437D0"/>
    <w:rsid w:val="00944FD9"/>
    <w:rsid w:val="00945385"/>
    <w:rsid w:val="0095228E"/>
    <w:rsid w:val="009547A1"/>
    <w:rsid w:val="00955879"/>
    <w:rsid w:val="009571E8"/>
    <w:rsid w:val="00973667"/>
    <w:rsid w:val="009737A6"/>
    <w:rsid w:val="00981972"/>
    <w:rsid w:val="00983C58"/>
    <w:rsid w:val="00985782"/>
    <w:rsid w:val="009903BE"/>
    <w:rsid w:val="00994290"/>
    <w:rsid w:val="009A290A"/>
    <w:rsid w:val="009A4228"/>
    <w:rsid w:val="009B6BFC"/>
    <w:rsid w:val="009B7E0C"/>
    <w:rsid w:val="009C1B31"/>
    <w:rsid w:val="009C292B"/>
    <w:rsid w:val="009D44FD"/>
    <w:rsid w:val="009E2452"/>
    <w:rsid w:val="009E27C1"/>
    <w:rsid w:val="009E4562"/>
    <w:rsid w:val="009F7B66"/>
    <w:rsid w:val="00A0597C"/>
    <w:rsid w:val="00A13C15"/>
    <w:rsid w:val="00A207D0"/>
    <w:rsid w:val="00A210E0"/>
    <w:rsid w:val="00A23768"/>
    <w:rsid w:val="00A24514"/>
    <w:rsid w:val="00A2659D"/>
    <w:rsid w:val="00A27DFD"/>
    <w:rsid w:val="00A52AEE"/>
    <w:rsid w:val="00A5395B"/>
    <w:rsid w:val="00A548DC"/>
    <w:rsid w:val="00A55E40"/>
    <w:rsid w:val="00A60075"/>
    <w:rsid w:val="00A60D28"/>
    <w:rsid w:val="00A6308B"/>
    <w:rsid w:val="00A66361"/>
    <w:rsid w:val="00A6791C"/>
    <w:rsid w:val="00A72D56"/>
    <w:rsid w:val="00A82AF6"/>
    <w:rsid w:val="00A82FC0"/>
    <w:rsid w:val="00A90144"/>
    <w:rsid w:val="00A91025"/>
    <w:rsid w:val="00A91199"/>
    <w:rsid w:val="00AA4883"/>
    <w:rsid w:val="00AB2DE7"/>
    <w:rsid w:val="00AB3D10"/>
    <w:rsid w:val="00AB5840"/>
    <w:rsid w:val="00AC3593"/>
    <w:rsid w:val="00AC5861"/>
    <w:rsid w:val="00AD3606"/>
    <w:rsid w:val="00AE3D5F"/>
    <w:rsid w:val="00AE43BB"/>
    <w:rsid w:val="00AE6819"/>
    <w:rsid w:val="00AF1B67"/>
    <w:rsid w:val="00AF1E01"/>
    <w:rsid w:val="00AF5EE3"/>
    <w:rsid w:val="00B05EA1"/>
    <w:rsid w:val="00B06D16"/>
    <w:rsid w:val="00B0716A"/>
    <w:rsid w:val="00B07D22"/>
    <w:rsid w:val="00B119BD"/>
    <w:rsid w:val="00B15AAD"/>
    <w:rsid w:val="00B15AB8"/>
    <w:rsid w:val="00B15E17"/>
    <w:rsid w:val="00B164B5"/>
    <w:rsid w:val="00B20650"/>
    <w:rsid w:val="00B22F22"/>
    <w:rsid w:val="00B24A7E"/>
    <w:rsid w:val="00B25EB5"/>
    <w:rsid w:val="00B27693"/>
    <w:rsid w:val="00B27F59"/>
    <w:rsid w:val="00B371A1"/>
    <w:rsid w:val="00B43E10"/>
    <w:rsid w:val="00B43F67"/>
    <w:rsid w:val="00B44FA1"/>
    <w:rsid w:val="00B46259"/>
    <w:rsid w:val="00B570E9"/>
    <w:rsid w:val="00B66505"/>
    <w:rsid w:val="00B6766A"/>
    <w:rsid w:val="00B751C7"/>
    <w:rsid w:val="00B75B37"/>
    <w:rsid w:val="00B77EAA"/>
    <w:rsid w:val="00B81232"/>
    <w:rsid w:val="00B909A4"/>
    <w:rsid w:val="00B92337"/>
    <w:rsid w:val="00B94DAC"/>
    <w:rsid w:val="00BA205A"/>
    <w:rsid w:val="00BA2A92"/>
    <w:rsid w:val="00BA440D"/>
    <w:rsid w:val="00BA4A3E"/>
    <w:rsid w:val="00BA5CD7"/>
    <w:rsid w:val="00BB02A1"/>
    <w:rsid w:val="00BB03AC"/>
    <w:rsid w:val="00BB306B"/>
    <w:rsid w:val="00BB5238"/>
    <w:rsid w:val="00BC493F"/>
    <w:rsid w:val="00BC59CD"/>
    <w:rsid w:val="00BC6600"/>
    <w:rsid w:val="00BC7773"/>
    <w:rsid w:val="00BD39A1"/>
    <w:rsid w:val="00BD6C79"/>
    <w:rsid w:val="00BE40E4"/>
    <w:rsid w:val="00BE4CB8"/>
    <w:rsid w:val="00BE56F5"/>
    <w:rsid w:val="00BE5C41"/>
    <w:rsid w:val="00BE683A"/>
    <w:rsid w:val="00BE7D13"/>
    <w:rsid w:val="00BF390C"/>
    <w:rsid w:val="00BF5E0D"/>
    <w:rsid w:val="00C01394"/>
    <w:rsid w:val="00C030B9"/>
    <w:rsid w:val="00C03BDC"/>
    <w:rsid w:val="00C05873"/>
    <w:rsid w:val="00C06096"/>
    <w:rsid w:val="00C12015"/>
    <w:rsid w:val="00C125D4"/>
    <w:rsid w:val="00C15766"/>
    <w:rsid w:val="00C21B78"/>
    <w:rsid w:val="00C23166"/>
    <w:rsid w:val="00C23AD9"/>
    <w:rsid w:val="00C358B0"/>
    <w:rsid w:val="00C40FD5"/>
    <w:rsid w:val="00C41353"/>
    <w:rsid w:val="00C42006"/>
    <w:rsid w:val="00C4406E"/>
    <w:rsid w:val="00C453F1"/>
    <w:rsid w:val="00C50494"/>
    <w:rsid w:val="00C52A3E"/>
    <w:rsid w:val="00C609ED"/>
    <w:rsid w:val="00C645B2"/>
    <w:rsid w:val="00C72A2A"/>
    <w:rsid w:val="00C72B41"/>
    <w:rsid w:val="00C77695"/>
    <w:rsid w:val="00C815E3"/>
    <w:rsid w:val="00C83430"/>
    <w:rsid w:val="00C84129"/>
    <w:rsid w:val="00C8735A"/>
    <w:rsid w:val="00C87629"/>
    <w:rsid w:val="00C91AB6"/>
    <w:rsid w:val="00C91FC3"/>
    <w:rsid w:val="00C95B33"/>
    <w:rsid w:val="00CA3C07"/>
    <w:rsid w:val="00CA4D8E"/>
    <w:rsid w:val="00CA5E11"/>
    <w:rsid w:val="00CB1A14"/>
    <w:rsid w:val="00CB3B70"/>
    <w:rsid w:val="00CB4259"/>
    <w:rsid w:val="00CB4EC3"/>
    <w:rsid w:val="00CB78C2"/>
    <w:rsid w:val="00CC191B"/>
    <w:rsid w:val="00CC5935"/>
    <w:rsid w:val="00CE1E24"/>
    <w:rsid w:val="00CE3BD9"/>
    <w:rsid w:val="00CE7AA3"/>
    <w:rsid w:val="00CF161C"/>
    <w:rsid w:val="00CF3FF4"/>
    <w:rsid w:val="00CF42C0"/>
    <w:rsid w:val="00CF785F"/>
    <w:rsid w:val="00D02DB7"/>
    <w:rsid w:val="00D06727"/>
    <w:rsid w:val="00D115C4"/>
    <w:rsid w:val="00D15B65"/>
    <w:rsid w:val="00D16D39"/>
    <w:rsid w:val="00D30917"/>
    <w:rsid w:val="00D322B1"/>
    <w:rsid w:val="00D401A4"/>
    <w:rsid w:val="00D4317C"/>
    <w:rsid w:val="00D43CD8"/>
    <w:rsid w:val="00D43CF4"/>
    <w:rsid w:val="00D51B3E"/>
    <w:rsid w:val="00D51D8D"/>
    <w:rsid w:val="00D54B0A"/>
    <w:rsid w:val="00D57446"/>
    <w:rsid w:val="00D6096B"/>
    <w:rsid w:val="00D61A2A"/>
    <w:rsid w:val="00D644BE"/>
    <w:rsid w:val="00D70A21"/>
    <w:rsid w:val="00D70FBD"/>
    <w:rsid w:val="00D85F0D"/>
    <w:rsid w:val="00D86EF3"/>
    <w:rsid w:val="00D87E9F"/>
    <w:rsid w:val="00DB16C1"/>
    <w:rsid w:val="00DB2330"/>
    <w:rsid w:val="00DC30D7"/>
    <w:rsid w:val="00DC367A"/>
    <w:rsid w:val="00DC3742"/>
    <w:rsid w:val="00DC5976"/>
    <w:rsid w:val="00DC6A3C"/>
    <w:rsid w:val="00DD2885"/>
    <w:rsid w:val="00DD2C9A"/>
    <w:rsid w:val="00DD66DB"/>
    <w:rsid w:val="00DD6D81"/>
    <w:rsid w:val="00DD7392"/>
    <w:rsid w:val="00DE5700"/>
    <w:rsid w:val="00DE628A"/>
    <w:rsid w:val="00DF0D4B"/>
    <w:rsid w:val="00DF2566"/>
    <w:rsid w:val="00E02426"/>
    <w:rsid w:val="00E107A9"/>
    <w:rsid w:val="00E16899"/>
    <w:rsid w:val="00E2083F"/>
    <w:rsid w:val="00E32585"/>
    <w:rsid w:val="00E332CC"/>
    <w:rsid w:val="00E3577D"/>
    <w:rsid w:val="00E4598C"/>
    <w:rsid w:val="00E546CD"/>
    <w:rsid w:val="00E54890"/>
    <w:rsid w:val="00E617FB"/>
    <w:rsid w:val="00E62392"/>
    <w:rsid w:val="00E643B9"/>
    <w:rsid w:val="00E66ACA"/>
    <w:rsid w:val="00E67321"/>
    <w:rsid w:val="00E81A4F"/>
    <w:rsid w:val="00E9316F"/>
    <w:rsid w:val="00EA604C"/>
    <w:rsid w:val="00EA62E9"/>
    <w:rsid w:val="00EB10C0"/>
    <w:rsid w:val="00EB5606"/>
    <w:rsid w:val="00EB56B1"/>
    <w:rsid w:val="00EC4A43"/>
    <w:rsid w:val="00EC68D6"/>
    <w:rsid w:val="00ED02CD"/>
    <w:rsid w:val="00ED4E62"/>
    <w:rsid w:val="00ED6946"/>
    <w:rsid w:val="00EF08CA"/>
    <w:rsid w:val="00EF79AC"/>
    <w:rsid w:val="00F02607"/>
    <w:rsid w:val="00F02C1A"/>
    <w:rsid w:val="00F051D6"/>
    <w:rsid w:val="00F05AA6"/>
    <w:rsid w:val="00F06D37"/>
    <w:rsid w:val="00F13EF8"/>
    <w:rsid w:val="00F151D4"/>
    <w:rsid w:val="00F22F31"/>
    <w:rsid w:val="00F25306"/>
    <w:rsid w:val="00F310A0"/>
    <w:rsid w:val="00F33AAB"/>
    <w:rsid w:val="00F33C1F"/>
    <w:rsid w:val="00F362A6"/>
    <w:rsid w:val="00F370A2"/>
    <w:rsid w:val="00F370CE"/>
    <w:rsid w:val="00F406AB"/>
    <w:rsid w:val="00F417D4"/>
    <w:rsid w:val="00F52B79"/>
    <w:rsid w:val="00F6798E"/>
    <w:rsid w:val="00F67BA0"/>
    <w:rsid w:val="00F73B95"/>
    <w:rsid w:val="00F74686"/>
    <w:rsid w:val="00F77293"/>
    <w:rsid w:val="00F83BAD"/>
    <w:rsid w:val="00F865A5"/>
    <w:rsid w:val="00F869EC"/>
    <w:rsid w:val="00F91785"/>
    <w:rsid w:val="00F9248A"/>
    <w:rsid w:val="00F92CB2"/>
    <w:rsid w:val="00FB00C2"/>
    <w:rsid w:val="00FB24A4"/>
    <w:rsid w:val="00FB3B0A"/>
    <w:rsid w:val="00FB5C69"/>
    <w:rsid w:val="00FC1CDE"/>
    <w:rsid w:val="00FC3724"/>
    <w:rsid w:val="00FC38A0"/>
    <w:rsid w:val="00FC5A30"/>
    <w:rsid w:val="00FD5F0F"/>
    <w:rsid w:val="00FE72B5"/>
    <w:rsid w:val="00FF0B96"/>
    <w:rsid w:val="00FF2415"/>
    <w:rsid w:val="00FF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7D22"/>
    <w:rPr>
      <w:rFonts w:ascii="Arial" w:hAnsi="Arial"/>
      <w:szCs w:val="24"/>
      <w:lang w:val="en-GB" w:eastAsia="en-US"/>
    </w:rPr>
  </w:style>
  <w:style w:type="paragraph" w:styleId="Heading1">
    <w:name w:val="heading 1"/>
    <w:basedOn w:val="Normal"/>
    <w:next w:val="Normal"/>
    <w:qFormat/>
    <w:rsid w:val="00A91199"/>
    <w:pPr>
      <w:keepNext/>
      <w:numPr>
        <w:numId w:val="2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A91199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6"/>
      <w:szCs w:val="26"/>
    </w:rPr>
  </w:style>
  <w:style w:type="paragraph" w:styleId="Heading3">
    <w:name w:val="heading 3"/>
    <w:aliases w:val="Heading 3 Char,Heading 3 Char1 Char,Heading 3 Char Char Char,Heading 3 Char Char Char Char Char"/>
    <w:basedOn w:val="Normal"/>
    <w:next w:val="Normal"/>
    <w:qFormat/>
    <w:rsid w:val="00A91199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A91199"/>
    <w:pPr>
      <w:keepNext/>
      <w:numPr>
        <w:ilvl w:val="3"/>
        <w:numId w:val="2"/>
      </w:numPr>
      <w:spacing w:before="240" w:after="60"/>
      <w:outlineLvl w:val="3"/>
    </w:pPr>
    <w:rPr>
      <w:b/>
      <w:bCs/>
      <w:sz w:val="24"/>
    </w:rPr>
  </w:style>
  <w:style w:type="paragraph" w:styleId="Heading5">
    <w:name w:val="heading 5"/>
    <w:basedOn w:val="Normal"/>
    <w:next w:val="Normal"/>
    <w:qFormat/>
    <w:rsid w:val="00A91199"/>
    <w:pPr>
      <w:numPr>
        <w:ilvl w:val="4"/>
        <w:numId w:val="2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Heading6">
    <w:name w:val="heading 6"/>
    <w:basedOn w:val="Normal"/>
    <w:next w:val="Normal"/>
    <w:qFormat/>
    <w:rsid w:val="00A91199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A91199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A91199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A91199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semiHidden/>
    <w:rsid w:val="00A91199"/>
    <w:pPr>
      <w:tabs>
        <w:tab w:val="left" w:pos="720"/>
        <w:tab w:val="right" w:leader="dot" w:pos="8630"/>
      </w:tabs>
    </w:pPr>
    <w:rPr>
      <w:b/>
      <w:noProof/>
      <w:szCs w:val="20"/>
    </w:rPr>
  </w:style>
  <w:style w:type="paragraph" w:styleId="BodyText">
    <w:name w:val="Body Text"/>
    <w:basedOn w:val="Normal"/>
    <w:rsid w:val="00A91199"/>
    <w:rPr>
      <w:rFonts w:ascii="Times New Roman" w:hAnsi="Times New Roman"/>
      <w:i/>
      <w:szCs w:val="20"/>
    </w:rPr>
  </w:style>
  <w:style w:type="paragraph" w:styleId="Footer">
    <w:name w:val="footer"/>
    <w:basedOn w:val="Normal"/>
    <w:rsid w:val="00A911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91199"/>
  </w:style>
  <w:style w:type="paragraph" w:styleId="Header">
    <w:name w:val="header"/>
    <w:basedOn w:val="Normal"/>
    <w:link w:val="HeaderChar"/>
    <w:rsid w:val="00A91199"/>
    <w:pPr>
      <w:tabs>
        <w:tab w:val="center" w:pos="4320"/>
        <w:tab w:val="right" w:pos="8640"/>
      </w:tabs>
    </w:pPr>
  </w:style>
  <w:style w:type="paragraph" w:customStyle="1" w:styleId="SectionTitle">
    <w:name w:val="Section Title"/>
    <w:basedOn w:val="BodyText"/>
    <w:rsid w:val="00A91199"/>
    <w:pPr>
      <w:spacing w:before="60"/>
      <w:ind w:left="720" w:right="-18"/>
    </w:pPr>
    <w:rPr>
      <w:rFonts w:ascii="Arial" w:hAnsi="Arial"/>
      <w:b/>
      <w:i w:val="0"/>
      <w:sz w:val="28"/>
    </w:rPr>
  </w:style>
  <w:style w:type="paragraph" w:customStyle="1" w:styleId="TableTitle">
    <w:name w:val="Table Title"/>
    <w:basedOn w:val="Normal"/>
    <w:rsid w:val="00A91199"/>
    <w:pPr>
      <w:keepNext/>
      <w:keepLines/>
      <w:ind w:left="-57" w:right="124"/>
    </w:pPr>
    <w:rPr>
      <w:b/>
      <w:szCs w:val="20"/>
    </w:rPr>
  </w:style>
  <w:style w:type="table" w:styleId="TableGrid">
    <w:name w:val="Table Grid"/>
    <w:basedOn w:val="TableNormal"/>
    <w:rsid w:val="00A911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customStyle="1" w:styleId="GreyBar">
    <w:name w:val="GreyBar"/>
    <w:basedOn w:val="Title"/>
    <w:rsid w:val="00A91199"/>
    <w:pPr>
      <w:pBdr>
        <w:top w:val="double" w:sz="12" w:space="1" w:color="auto"/>
        <w:left w:val="double" w:sz="12" w:space="4" w:color="auto"/>
        <w:bottom w:val="double" w:sz="12" w:space="1" w:color="auto"/>
        <w:right w:val="double" w:sz="12" w:space="4" w:color="auto"/>
      </w:pBdr>
      <w:shd w:val="pct55" w:color="auto" w:fill="FFFFFF"/>
      <w:spacing w:after="240"/>
      <w:outlineLvl w:val="9"/>
    </w:pPr>
    <w:rPr>
      <w:rFonts w:cs="Times New Roman"/>
      <w:bCs w:val="0"/>
      <w:caps/>
      <w:color w:val="FFFFFF"/>
      <w:kern w:val="0"/>
      <w:sz w:val="28"/>
      <w:szCs w:val="20"/>
    </w:rPr>
  </w:style>
  <w:style w:type="paragraph" w:customStyle="1" w:styleId="HeaderTableText">
    <w:name w:val="Header Table Text"/>
    <w:basedOn w:val="Header"/>
    <w:rsid w:val="00A91199"/>
    <w:pPr>
      <w:tabs>
        <w:tab w:val="clear" w:pos="4320"/>
        <w:tab w:val="clear" w:pos="8640"/>
        <w:tab w:val="right" w:pos="4622"/>
      </w:tabs>
      <w:spacing w:before="60"/>
    </w:pPr>
    <w:rPr>
      <w:sz w:val="16"/>
      <w:szCs w:val="20"/>
    </w:rPr>
  </w:style>
  <w:style w:type="paragraph" w:styleId="TOC1">
    <w:name w:val="toc 1"/>
    <w:basedOn w:val="Normal"/>
    <w:next w:val="Normal"/>
    <w:autoRedefine/>
    <w:semiHidden/>
    <w:rsid w:val="00A91199"/>
    <w:rPr>
      <w:b/>
      <w:sz w:val="24"/>
    </w:rPr>
  </w:style>
  <w:style w:type="character" w:styleId="Hyperlink">
    <w:name w:val="Hyperlink"/>
    <w:rsid w:val="00A91199"/>
    <w:rPr>
      <w:color w:val="0000FF"/>
      <w:u w:val="single"/>
    </w:rPr>
  </w:style>
  <w:style w:type="character" w:customStyle="1" w:styleId="HeaderChar">
    <w:name w:val="Header Char"/>
    <w:link w:val="Header"/>
    <w:rsid w:val="00A91199"/>
    <w:rPr>
      <w:rFonts w:ascii="Arial" w:hAnsi="Arial"/>
      <w:szCs w:val="24"/>
      <w:lang w:val="en-GB" w:eastAsia="en-US" w:bidi="ar-SA"/>
    </w:rPr>
  </w:style>
  <w:style w:type="paragraph" w:styleId="Title">
    <w:name w:val="Title"/>
    <w:basedOn w:val="Normal"/>
    <w:qFormat/>
    <w:rsid w:val="00A9119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Normal1">
    <w:name w:val="Normal1"/>
    <w:rsid w:val="001A698F"/>
    <w:pPr>
      <w:autoSpaceDE w:val="0"/>
      <w:autoSpaceDN w:val="0"/>
      <w:adjustRightInd w:val="0"/>
    </w:pPr>
    <w:rPr>
      <w:color w:val="000000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semiHidden/>
    <w:rsid w:val="00E617FB"/>
    <w:pPr>
      <w:ind w:left="400"/>
    </w:pPr>
  </w:style>
  <w:style w:type="paragraph" w:customStyle="1" w:styleId="Normal2">
    <w:name w:val="Normal2"/>
    <w:basedOn w:val="Normal"/>
    <w:rsid w:val="005F1A51"/>
    <w:pPr>
      <w:autoSpaceDE w:val="0"/>
      <w:autoSpaceDN w:val="0"/>
    </w:pPr>
    <w:rPr>
      <w:rFonts w:ascii="Times New Roman" w:hAnsi="Times New Roman"/>
      <w:color w:val="000000"/>
      <w:sz w:val="24"/>
      <w:lang w:val="en-US"/>
    </w:rPr>
  </w:style>
  <w:style w:type="paragraph" w:styleId="TOC4">
    <w:name w:val="toc 4"/>
    <w:basedOn w:val="Normal"/>
    <w:next w:val="Normal"/>
    <w:autoRedefine/>
    <w:semiHidden/>
    <w:rsid w:val="00797054"/>
    <w:pPr>
      <w:ind w:left="600"/>
    </w:pPr>
  </w:style>
  <w:style w:type="character" w:styleId="FollowedHyperlink">
    <w:name w:val="FollowedHyperlink"/>
    <w:rsid w:val="00E32585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9522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5228E"/>
    <w:rPr>
      <w:rFonts w:ascii="Tahoma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BA5C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7D22"/>
    <w:rPr>
      <w:rFonts w:ascii="Arial" w:hAnsi="Arial"/>
      <w:szCs w:val="24"/>
      <w:lang w:val="en-GB" w:eastAsia="en-US"/>
    </w:rPr>
  </w:style>
  <w:style w:type="paragraph" w:styleId="Heading1">
    <w:name w:val="heading 1"/>
    <w:basedOn w:val="Normal"/>
    <w:next w:val="Normal"/>
    <w:qFormat/>
    <w:rsid w:val="00A91199"/>
    <w:pPr>
      <w:keepNext/>
      <w:numPr>
        <w:numId w:val="2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A91199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6"/>
      <w:szCs w:val="26"/>
    </w:rPr>
  </w:style>
  <w:style w:type="paragraph" w:styleId="Heading3">
    <w:name w:val="heading 3"/>
    <w:aliases w:val="Heading 3 Char,Heading 3 Char1 Char,Heading 3 Char Char Char,Heading 3 Char Char Char Char Char"/>
    <w:basedOn w:val="Normal"/>
    <w:next w:val="Normal"/>
    <w:qFormat/>
    <w:rsid w:val="00A91199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A91199"/>
    <w:pPr>
      <w:keepNext/>
      <w:numPr>
        <w:ilvl w:val="3"/>
        <w:numId w:val="2"/>
      </w:numPr>
      <w:spacing w:before="240" w:after="60"/>
      <w:outlineLvl w:val="3"/>
    </w:pPr>
    <w:rPr>
      <w:b/>
      <w:bCs/>
      <w:sz w:val="24"/>
    </w:rPr>
  </w:style>
  <w:style w:type="paragraph" w:styleId="Heading5">
    <w:name w:val="heading 5"/>
    <w:basedOn w:val="Normal"/>
    <w:next w:val="Normal"/>
    <w:qFormat/>
    <w:rsid w:val="00A91199"/>
    <w:pPr>
      <w:numPr>
        <w:ilvl w:val="4"/>
        <w:numId w:val="2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Heading6">
    <w:name w:val="heading 6"/>
    <w:basedOn w:val="Normal"/>
    <w:next w:val="Normal"/>
    <w:qFormat/>
    <w:rsid w:val="00A91199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A91199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A91199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A91199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semiHidden/>
    <w:rsid w:val="00A91199"/>
    <w:pPr>
      <w:tabs>
        <w:tab w:val="left" w:pos="720"/>
        <w:tab w:val="right" w:leader="dot" w:pos="8630"/>
      </w:tabs>
    </w:pPr>
    <w:rPr>
      <w:b/>
      <w:noProof/>
      <w:szCs w:val="20"/>
    </w:rPr>
  </w:style>
  <w:style w:type="paragraph" w:styleId="BodyText">
    <w:name w:val="Body Text"/>
    <w:basedOn w:val="Normal"/>
    <w:rsid w:val="00A91199"/>
    <w:rPr>
      <w:rFonts w:ascii="Times New Roman" w:hAnsi="Times New Roman"/>
      <w:i/>
      <w:szCs w:val="20"/>
    </w:rPr>
  </w:style>
  <w:style w:type="paragraph" w:styleId="Footer">
    <w:name w:val="footer"/>
    <w:basedOn w:val="Normal"/>
    <w:rsid w:val="00A911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91199"/>
  </w:style>
  <w:style w:type="paragraph" w:styleId="Header">
    <w:name w:val="header"/>
    <w:basedOn w:val="Normal"/>
    <w:link w:val="HeaderChar"/>
    <w:rsid w:val="00A91199"/>
    <w:pPr>
      <w:tabs>
        <w:tab w:val="center" w:pos="4320"/>
        <w:tab w:val="right" w:pos="8640"/>
      </w:tabs>
    </w:pPr>
  </w:style>
  <w:style w:type="paragraph" w:customStyle="1" w:styleId="SectionTitle">
    <w:name w:val="Section Title"/>
    <w:basedOn w:val="BodyText"/>
    <w:rsid w:val="00A91199"/>
    <w:pPr>
      <w:spacing w:before="60"/>
      <w:ind w:left="720" w:right="-18"/>
    </w:pPr>
    <w:rPr>
      <w:rFonts w:ascii="Arial" w:hAnsi="Arial"/>
      <w:b/>
      <w:i w:val="0"/>
      <w:sz w:val="28"/>
    </w:rPr>
  </w:style>
  <w:style w:type="paragraph" w:customStyle="1" w:styleId="TableTitle">
    <w:name w:val="Table Title"/>
    <w:basedOn w:val="Normal"/>
    <w:rsid w:val="00A91199"/>
    <w:pPr>
      <w:keepNext/>
      <w:keepLines/>
      <w:ind w:left="-57" w:right="124"/>
    </w:pPr>
    <w:rPr>
      <w:b/>
      <w:szCs w:val="20"/>
    </w:rPr>
  </w:style>
  <w:style w:type="table" w:styleId="TableGrid">
    <w:name w:val="Table Grid"/>
    <w:basedOn w:val="TableNormal"/>
    <w:rsid w:val="00A911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customStyle="1" w:styleId="GreyBar">
    <w:name w:val="GreyBar"/>
    <w:basedOn w:val="Title"/>
    <w:rsid w:val="00A91199"/>
    <w:pPr>
      <w:pBdr>
        <w:top w:val="double" w:sz="12" w:space="1" w:color="auto"/>
        <w:left w:val="double" w:sz="12" w:space="4" w:color="auto"/>
        <w:bottom w:val="double" w:sz="12" w:space="1" w:color="auto"/>
        <w:right w:val="double" w:sz="12" w:space="4" w:color="auto"/>
      </w:pBdr>
      <w:shd w:val="pct55" w:color="auto" w:fill="FFFFFF"/>
      <w:spacing w:after="240"/>
      <w:outlineLvl w:val="9"/>
    </w:pPr>
    <w:rPr>
      <w:rFonts w:cs="Times New Roman"/>
      <w:bCs w:val="0"/>
      <w:caps/>
      <w:color w:val="FFFFFF"/>
      <w:kern w:val="0"/>
      <w:sz w:val="28"/>
      <w:szCs w:val="20"/>
    </w:rPr>
  </w:style>
  <w:style w:type="paragraph" w:customStyle="1" w:styleId="HeaderTableText">
    <w:name w:val="Header Table Text"/>
    <w:basedOn w:val="Header"/>
    <w:rsid w:val="00A91199"/>
    <w:pPr>
      <w:tabs>
        <w:tab w:val="clear" w:pos="4320"/>
        <w:tab w:val="clear" w:pos="8640"/>
        <w:tab w:val="right" w:pos="4622"/>
      </w:tabs>
      <w:spacing w:before="60"/>
    </w:pPr>
    <w:rPr>
      <w:sz w:val="16"/>
      <w:szCs w:val="20"/>
    </w:rPr>
  </w:style>
  <w:style w:type="paragraph" w:styleId="TOC1">
    <w:name w:val="toc 1"/>
    <w:basedOn w:val="Normal"/>
    <w:next w:val="Normal"/>
    <w:autoRedefine/>
    <w:semiHidden/>
    <w:rsid w:val="00A91199"/>
    <w:rPr>
      <w:b/>
      <w:sz w:val="24"/>
    </w:rPr>
  </w:style>
  <w:style w:type="character" w:styleId="Hyperlink">
    <w:name w:val="Hyperlink"/>
    <w:rsid w:val="00A91199"/>
    <w:rPr>
      <w:color w:val="0000FF"/>
      <w:u w:val="single"/>
    </w:rPr>
  </w:style>
  <w:style w:type="character" w:customStyle="1" w:styleId="HeaderChar">
    <w:name w:val="Header Char"/>
    <w:link w:val="Header"/>
    <w:rsid w:val="00A91199"/>
    <w:rPr>
      <w:rFonts w:ascii="Arial" w:hAnsi="Arial"/>
      <w:szCs w:val="24"/>
      <w:lang w:val="en-GB" w:eastAsia="en-US" w:bidi="ar-SA"/>
    </w:rPr>
  </w:style>
  <w:style w:type="paragraph" w:styleId="Title">
    <w:name w:val="Title"/>
    <w:basedOn w:val="Normal"/>
    <w:qFormat/>
    <w:rsid w:val="00A9119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Normal1">
    <w:name w:val="Normal1"/>
    <w:rsid w:val="001A698F"/>
    <w:pPr>
      <w:autoSpaceDE w:val="0"/>
      <w:autoSpaceDN w:val="0"/>
      <w:adjustRightInd w:val="0"/>
    </w:pPr>
    <w:rPr>
      <w:color w:val="000000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semiHidden/>
    <w:rsid w:val="00E617FB"/>
    <w:pPr>
      <w:ind w:left="400"/>
    </w:pPr>
  </w:style>
  <w:style w:type="paragraph" w:customStyle="1" w:styleId="Normal2">
    <w:name w:val="Normal2"/>
    <w:basedOn w:val="Normal"/>
    <w:rsid w:val="005F1A51"/>
    <w:pPr>
      <w:autoSpaceDE w:val="0"/>
      <w:autoSpaceDN w:val="0"/>
    </w:pPr>
    <w:rPr>
      <w:rFonts w:ascii="Times New Roman" w:hAnsi="Times New Roman"/>
      <w:color w:val="000000"/>
      <w:sz w:val="24"/>
      <w:lang w:val="en-US"/>
    </w:rPr>
  </w:style>
  <w:style w:type="paragraph" w:styleId="TOC4">
    <w:name w:val="toc 4"/>
    <w:basedOn w:val="Normal"/>
    <w:next w:val="Normal"/>
    <w:autoRedefine/>
    <w:semiHidden/>
    <w:rsid w:val="00797054"/>
    <w:pPr>
      <w:ind w:left="600"/>
    </w:pPr>
  </w:style>
  <w:style w:type="character" w:styleId="FollowedHyperlink">
    <w:name w:val="FollowedHyperlink"/>
    <w:rsid w:val="00E32585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9522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5228E"/>
    <w:rPr>
      <w:rFonts w:ascii="Tahoma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BA5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3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emf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emf"/><Relationship Id="rId66" Type="http://schemas.openxmlformats.org/officeDocument/2006/relationships/image" Target="media/image56.png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ohgdevtfs01:8080/tfs/defaultcollection/OHG/OHG%20Team/_git/IntegrationServices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http://ohgdevtfs01:8080/tfs/defaultcollection/OHG/OHG%20Team/_git/IntegrationServic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emf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SSIS/SSIS%20Pakages%20List.xlsx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em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72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emf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79D01573.dotm</Template>
  <TotalTime>6992</TotalTime>
  <Pages>32</Pages>
  <Words>1039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Links>
    <vt:vector size="96" baseType="variant">
      <vt:variant>
        <vt:i4>6422603</vt:i4>
      </vt:variant>
      <vt:variant>
        <vt:i4>57</vt:i4>
      </vt:variant>
      <vt:variant>
        <vt:i4>0</vt:i4>
      </vt:variant>
      <vt:variant>
        <vt:i4>5</vt:i4>
      </vt:variant>
      <vt:variant>
        <vt:lpwstr>\\wbrfs02\InfoTechGroup$\Information Systems Team\Projects\HOUSING SYSTEM PROJECT\MIS Reporting\QLReports\SSRS Reports\Capita Notes\Capita Notes.sln</vt:lpwstr>
      </vt:variant>
      <vt:variant>
        <vt:lpwstr/>
      </vt:variant>
      <vt:variant>
        <vt:i4>1114164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_Toc209192658</vt:lpwstr>
      </vt:variant>
      <vt:variant>
        <vt:i4>1114164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_Toc209192658</vt:lpwstr>
      </vt:variant>
      <vt:variant>
        <vt:i4>1114164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_Toc209192658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_Toc209192656</vt:lpwstr>
      </vt:variant>
      <vt:variant>
        <vt:i4>1114164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_Toc209192656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_Toc209192658</vt:lpwstr>
      </vt:variant>
      <vt:variant>
        <vt:i4>1114164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_Toc209192658</vt:lpwstr>
      </vt:variant>
      <vt:variant>
        <vt:i4>1114164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_Toc209192656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_Toc209192658</vt:lpwstr>
      </vt:variant>
      <vt:variant>
        <vt:i4>1114164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_Toc209192658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_Toc209192658</vt:lpwstr>
      </vt:variant>
      <vt:variant>
        <vt:i4>1114164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_Toc209192657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_Toc209192656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_Toc209192654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_Toc209192653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Khan</dc:creator>
  <cp:lastModifiedBy>Mohammad Khan</cp:lastModifiedBy>
  <cp:revision>33</cp:revision>
  <cp:lastPrinted>2006-09-28T10:45:00Z</cp:lastPrinted>
  <dcterms:created xsi:type="dcterms:W3CDTF">2016-12-30T10:45:00Z</dcterms:created>
  <dcterms:modified xsi:type="dcterms:W3CDTF">2017-01-19T09:15:00Z</dcterms:modified>
</cp:coreProperties>
</file>